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D8A66" w14:textId="77777777"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</w:rPr>
        <w:drawing>
          <wp:inline distT="0" distB="0" distL="0" distR="0" wp14:anchorId="56F26FD7" wp14:editId="2DB97488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5F23202D" w14:textId="1D29F273" w:rsidR="00C6554A" w:rsidRDefault="00A540EE" w:rsidP="00C6554A">
      <w:pPr>
        <w:pStyle w:val="Title"/>
      </w:pPr>
      <w:r>
        <w:t xml:space="preserve"> The Falling Up Game</w:t>
      </w:r>
    </w:p>
    <w:p w14:paraId="6196563B" w14:textId="2A822997" w:rsidR="00C6554A" w:rsidRPr="00D5413C" w:rsidRDefault="00C6554A" w:rsidP="00C6554A">
      <w:pPr>
        <w:pStyle w:val="Subtitle"/>
      </w:pPr>
    </w:p>
    <w:p w14:paraId="4709E3B7" w14:textId="77777777" w:rsidR="00A540EE" w:rsidRDefault="00A540EE" w:rsidP="00C6554A">
      <w:pPr>
        <w:pStyle w:val="ContactInfo"/>
      </w:pPr>
      <w:r>
        <w:t>Student Number:  3933889</w:t>
      </w:r>
    </w:p>
    <w:p w14:paraId="5F770740" w14:textId="530D79E3" w:rsidR="00C6554A" w:rsidRDefault="00C6554A" w:rsidP="00C6554A">
      <w:pPr>
        <w:pStyle w:val="ContactInfo"/>
      </w:pPr>
      <w:r>
        <w:br w:type="page"/>
      </w:r>
    </w:p>
    <w:p w14:paraId="6625E5EC" w14:textId="03BF5B35" w:rsidR="002C74C0" w:rsidRDefault="001A61CF" w:rsidP="00C244BF">
      <w:pPr>
        <w:pStyle w:val="Heading1"/>
      </w:pPr>
      <w:r>
        <w:lastRenderedPageBreak/>
        <w:t>Project Overview</w:t>
      </w:r>
    </w:p>
    <w:p w14:paraId="56CC4A7B" w14:textId="1EFD7B94" w:rsidR="005A5A3F" w:rsidRDefault="008A18CB" w:rsidP="00CD6976">
      <w:r>
        <w:t xml:space="preserve">As someone who is fond of games and gaming in general, I have always wanted to </w:t>
      </w:r>
      <w:r w:rsidR="003F76D1">
        <w:t>be able to make my very own game</w:t>
      </w:r>
      <w:r w:rsidR="001F79C3">
        <w:t xml:space="preserve"> and so I wanted to use the opportunity of this project to do exactly that.</w:t>
      </w:r>
      <w:r w:rsidR="0028531C">
        <w:t xml:space="preserve"> </w:t>
      </w:r>
      <w:r w:rsidR="00062ACD">
        <w:t>Therefore,</w:t>
      </w:r>
      <w:r w:rsidR="0028531C">
        <w:t xml:space="preserve"> I have decided that for my project I will be creating my very own interactive game </w:t>
      </w:r>
      <w:r w:rsidR="005B4747">
        <w:t xml:space="preserve">and I aim to build it successfully and even go on to </w:t>
      </w:r>
      <w:r w:rsidR="008F6111">
        <w:t xml:space="preserve">possibly </w:t>
      </w:r>
      <w:r w:rsidR="005B4747">
        <w:t>publish it.</w:t>
      </w:r>
      <w:r w:rsidR="00065CB1">
        <w:t xml:space="preserve"> I also want to make sure that once I build the </w:t>
      </w:r>
      <w:r w:rsidR="00DF000E">
        <w:t>game,</w:t>
      </w:r>
      <w:r w:rsidR="00065CB1">
        <w:t xml:space="preserve"> I </w:t>
      </w:r>
      <w:r w:rsidR="00754CB7">
        <w:t xml:space="preserve">regularly </w:t>
      </w:r>
      <w:r w:rsidR="00DF000E">
        <w:t xml:space="preserve">try to </w:t>
      </w:r>
      <w:r w:rsidR="006F4F23">
        <w:t>improve every aspect of it from the mechanics of the game to the graphics of the game</w:t>
      </w:r>
      <w:r w:rsidR="009001AA">
        <w:t>, I want to keep on building it until I am satisfied before I think about publishing it.</w:t>
      </w:r>
      <w:r w:rsidR="00C029AA">
        <w:t xml:space="preserve"> </w:t>
      </w:r>
    </w:p>
    <w:p w14:paraId="279DF6A7" w14:textId="77777777" w:rsidR="005C4B24" w:rsidRDefault="00C029AA" w:rsidP="00CD6976">
      <w:r>
        <w:t>I have decided to build my game using a cross platform game engine called Unity. There are several reasons as to why I chose Unity in particular</w:t>
      </w:r>
      <w:r w:rsidR="001C414D">
        <w:t xml:space="preserve">. </w:t>
      </w:r>
      <w:r w:rsidR="002028CA">
        <w:t>First</w:t>
      </w:r>
      <w:r w:rsidR="001C414D">
        <w:t xml:space="preserve">, Unity is free of any </w:t>
      </w:r>
      <w:r w:rsidR="00815EF0">
        <w:t>costs,</w:t>
      </w:r>
      <w:r w:rsidR="001C414D">
        <w:t xml:space="preserve"> </w:t>
      </w:r>
      <w:r w:rsidR="001847E8">
        <w:t xml:space="preserve">and </w:t>
      </w:r>
      <w:r w:rsidR="001E7FD2">
        <w:t>it also</w:t>
      </w:r>
      <w:r w:rsidR="009B69EC">
        <w:t xml:space="preserve"> supports multiple different platforms </w:t>
      </w:r>
      <w:r w:rsidR="001E505B">
        <w:t>which enables the developers to download and manage their creation</w:t>
      </w:r>
      <w:r w:rsidR="00954737">
        <w:t xml:space="preserve"> from different devices and gadgets. Unity is also </w:t>
      </w:r>
      <w:r w:rsidR="0094493B">
        <w:t xml:space="preserve">known for having great </w:t>
      </w:r>
      <w:r w:rsidR="00BC5650">
        <w:t>high-quality</w:t>
      </w:r>
      <w:r w:rsidR="0094493B">
        <w:t xml:space="preserve"> graphics</w:t>
      </w:r>
      <w:r w:rsidR="00BC5650">
        <w:t xml:space="preserve"> and it also </w:t>
      </w:r>
      <w:r w:rsidR="0081171A">
        <w:t>allows you to create a game without having a great deal of coding knowledge or experience</w:t>
      </w:r>
      <w:r w:rsidR="00EE025E">
        <w:t>.</w:t>
      </w:r>
      <w:r w:rsidR="00DE322B">
        <w:t xml:space="preserve"> </w:t>
      </w:r>
      <w:r w:rsidR="00BD0EFA">
        <w:t>The game will be available on both IOS and Android</w:t>
      </w:r>
      <w:r w:rsidR="00155DB7">
        <w:t>.</w:t>
      </w:r>
    </w:p>
    <w:p w14:paraId="78732280" w14:textId="3B261E2F" w:rsidR="00C244BF" w:rsidRPr="00C244BF" w:rsidRDefault="005C4B24" w:rsidP="00C244BF">
      <w:r>
        <w:t xml:space="preserve">There are thousands and thousands of games out there both on android and </w:t>
      </w:r>
      <w:proofErr w:type="gramStart"/>
      <w:r>
        <w:t>IOS</w:t>
      </w:r>
      <w:proofErr w:type="gramEnd"/>
      <w:r>
        <w:t xml:space="preserve"> </w:t>
      </w:r>
      <w:r w:rsidR="00F46A5F">
        <w:t xml:space="preserve">yet I still wanted to make one of my own games because </w:t>
      </w:r>
      <w:r w:rsidR="00131988">
        <w:t>my personal gain</w:t>
      </w:r>
      <w:r w:rsidR="000A6573">
        <w:t xml:space="preserve"> in knowledge and experience in a field I have no experience in. </w:t>
      </w:r>
      <w:r w:rsidR="00897A79">
        <w:t>I want to finish this project taking away new and beneficial skill set</w:t>
      </w:r>
      <w:r w:rsidR="00610DFD">
        <w:t xml:space="preserve">s and getting comfortable with using Unity and learning </w:t>
      </w:r>
      <w:r w:rsidR="00BA7E64">
        <w:t>a new language.</w:t>
      </w:r>
      <w:r w:rsidR="00DB5BD3">
        <w:t xml:space="preserve"> </w:t>
      </w:r>
      <w:r w:rsidR="007F1F72">
        <w:t>My main objective is to</w:t>
      </w:r>
      <w:r w:rsidR="00B87693">
        <w:t xml:space="preserve"> get familiar with using Unity and to</w:t>
      </w:r>
      <w:r w:rsidR="007F1F72">
        <w:t xml:space="preserve"> </w:t>
      </w:r>
      <w:r w:rsidR="00801FA8">
        <w:t xml:space="preserve">be able to comfortably create another game using the skills I learn in this </w:t>
      </w:r>
      <w:proofErr w:type="gramStart"/>
      <w:r w:rsidR="00801FA8">
        <w:t>project</w:t>
      </w:r>
      <w:r w:rsidR="00B87693">
        <w:t>,</w:t>
      </w:r>
      <w:proofErr w:type="gramEnd"/>
      <w:r w:rsidR="00B87693">
        <w:t xml:space="preserve"> I do not want this project</w:t>
      </w:r>
      <w:r w:rsidR="00EC160C">
        <w:t xml:space="preserve"> and everything I learn during it</w:t>
      </w:r>
      <w:r w:rsidR="00B87693">
        <w:t xml:space="preserve"> to go to waste.</w:t>
      </w:r>
      <w:r w:rsidR="00801FA8">
        <w:t xml:space="preserve"> </w:t>
      </w:r>
    </w:p>
    <w:p w14:paraId="072BED17" w14:textId="794F92DE" w:rsidR="001A61CF" w:rsidRDefault="001A61CF" w:rsidP="001A61CF">
      <w:pPr>
        <w:pStyle w:val="Heading1"/>
      </w:pPr>
      <w:r>
        <w:t xml:space="preserve">Methodology and Requirements </w:t>
      </w:r>
    </w:p>
    <w:p w14:paraId="7CC235F9" w14:textId="1779229A" w:rsidR="0059045D" w:rsidRDefault="0059045D" w:rsidP="0059045D">
      <w:r>
        <w:t xml:space="preserve">When deciding on the development of the game itself I </w:t>
      </w:r>
      <w:r w:rsidR="005C6CEB">
        <w:t xml:space="preserve">decided to use an agile </w:t>
      </w:r>
      <w:r w:rsidR="006B3E3A">
        <w:t xml:space="preserve">development </w:t>
      </w:r>
      <w:r w:rsidR="005C6CEB">
        <w:t>approach</w:t>
      </w:r>
      <w:r w:rsidR="006B3E3A">
        <w:t xml:space="preserve">. In gaming development there are three main </w:t>
      </w:r>
      <w:r w:rsidR="00514930">
        <w:t xml:space="preserve">agile </w:t>
      </w:r>
      <w:proofErr w:type="gramStart"/>
      <w:r w:rsidR="00514930">
        <w:t>practices;</w:t>
      </w:r>
      <w:proofErr w:type="gramEnd"/>
      <w:r w:rsidR="00514930">
        <w:t xml:space="preserve"> Scrum, XP and Kanban.</w:t>
      </w:r>
      <w:r w:rsidR="00CA4207">
        <w:t xml:space="preserve"> I </w:t>
      </w:r>
      <w:proofErr w:type="gramStart"/>
      <w:r w:rsidR="00CA4207">
        <w:t>looked into</w:t>
      </w:r>
      <w:proofErr w:type="gramEnd"/>
      <w:r w:rsidR="00CA4207">
        <w:t xml:space="preserve"> all three </w:t>
      </w:r>
      <w:r w:rsidR="00183BF3">
        <w:t xml:space="preserve">methodologies </w:t>
      </w:r>
      <w:r w:rsidR="00684F55">
        <w:t xml:space="preserve">and decided that I cannot use </w:t>
      </w:r>
      <w:r w:rsidR="00461DD3">
        <w:t xml:space="preserve">the Scrum approach of development because it is an approach which </w:t>
      </w:r>
      <w:r w:rsidR="004F1110">
        <w:t>heavily relies on having a team and coordinating different roles of development to each member and since I am developing the game by myself</w:t>
      </w:r>
      <w:r w:rsidR="007F705A">
        <w:t>,</w:t>
      </w:r>
      <w:r w:rsidR="004F1110">
        <w:t xml:space="preserve"> I counte</w:t>
      </w:r>
      <w:r w:rsidR="007F705A">
        <w:t>d</w:t>
      </w:r>
      <w:r w:rsidR="004F1110">
        <w:t xml:space="preserve"> out this approach of development.</w:t>
      </w:r>
      <w:r w:rsidR="002146C1">
        <w:t xml:space="preserve"> After </w:t>
      </w:r>
      <w:r w:rsidR="006A7843">
        <w:t>some research on Kanban and XP development</w:t>
      </w:r>
      <w:r w:rsidR="00E7398F">
        <w:t>, I decided that for my gaming development I wo</w:t>
      </w:r>
      <w:r w:rsidR="00D3070A">
        <w:t>uld go ahead with the X</w:t>
      </w:r>
      <w:r w:rsidR="002D55FB">
        <w:t>P</w:t>
      </w:r>
      <w:r w:rsidR="00D3070A">
        <w:t xml:space="preserve"> approach over Kanban</w:t>
      </w:r>
      <w:r w:rsidR="00A80139">
        <w:t xml:space="preserve">. </w:t>
      </w:r>
      <w:r w:rsidR="004D3B5D">
        <w:t xml:space="preserve">There are a few reasons </w:t>
      </w:r>
      <w:r w:rsidR="002A462E">
        <w:t xml:space="preserve">as to </w:t>
      </w:r>
      <w:r w:rsidR="004D3B5D">
        <w:t>why I chose to do so</w:t>
      </w:r>
      <w:r w:rsidR="002A462E">
        <w:t xml:space="preserve">, </w:t>
      </w:r>
      <w:r w:rsidR="0070259E">
        <w:t>mainly because XP</w:t>
      </w:r>
      <w:r w:rsidR="002A462E">
        <w:t xml:space="preserve"> </w:t>
      </w:r>
      <w:r w:rsidR="003857B1">
        <w:t>is more about</w:t>
      </w:r>
      <w:r w:rsidR="00117406">
        <w:t xml:space="preserve"> embracing changes during development rather than following rigid plans which I think is </w:t>
      </w:r>
      <w:r w:rsidR="000B28BE">
        <w:t>most suited for my gaming development</w:t>
      </w:r>
      <w:r w:rsidR="00C928C5">
        <w:t>.</w:t>
      </w:r>
      <w:r w:rsidR="00A56898">
        <w:t xml:space="preserve"> I did </w:t>
      </w:r>
      <w:r w:rsidR="00451ECB">
        <w:t>not use Kanban because of its inability for development in iterations</w:t>
      </w:r>
      <w:r w:rsidR="00A90252">
        <w:t xml:space="preserve"> and </w:t>
      </w:r>
      <w:r w:rsidR="001C34BB">
        <w:t>building software in iteration is one of the most important aspects for development processes</w:t>
      </w:r>
      <w:r w:rsidR="00BF316D">
        <w:t>.</w:t>
      </w:r>
      <w:r w:rsidR="00E163F3">
        <w:t xml:space="preserve"> </w:t>
      </w:r>
      <w:r w:rsidR="00F72308">
        <w:t xml:space="preserve">Being able to develop the game in iteration using </w:t>
      </w:r>
      <w:r w:rsidR="00BB382C">
        <w:t xml:space="preserve">the XP approach </w:t>
      </w:r>
      <w:r w:rsidR="00BB382C">
        <w:lastRenderedPageBreak/>
        <w:t xml:space="preserve">is important because it </w:t>
      </w:r>
      <w:r w:rsidR="00247285">
        <w:t xml:space="preserve">reduces the number of risks in the programming </w:t>
      </w:r>
      <w:proofErr w:type="gramStart"/>
      <w:r w:rsidR="00247285">
        <w:t>and also</w:t>
      </w:r>
      <w:proofErr w:type="gramEnd"/>
      <w:r w:rsidR="00247285">
        <w:t xml:space="preserve"> helps to keep the game bug free.</w:t>
      </w:r>
    </w:p>
    <w:p w14:paraId="1D313069" w14:textId="38574C0E" w:rsidR="00C64441" w:rsidRDefault="00133D03" w:rsidP="0059045D">
      <w:pPr>
        <w:rPr>
          <w:b/>
          <w:bCs/>
          <w:u w:val="single"/>
        </w:rPr>
      </w:pPr>
      <w:r w:rsidRPr="00133D03">
        <w:rPr>
          <w:b/>
          <w:bCs/>
          <w:u w:val="single"/>
        </w:rPr>
        <w:t>Requirements</w:t>
      </w:r>
    </w:p>
    <w:p w14:paraId="080D8556" w14:textId="51418F00" w:rsidR="00133D03" w:rsidRDefault="001F4566" w:rsidP="0059045D">
      <w:r>
        <w:t xml:space="preserve">As I have decided to </w:t>
      </w:r>
      <w:r w:rsidR="000750C8">
        <w:t xml:space="preserve">go forth and use the agile development approach </w:t>
      </w:r>
      <w:r w:rsidR="000033AC">
        <w:t xml:space="preserve">to develop my own game and due to iterative </w:t>
      </w:r>
      <w:r w:rsidR="00537FA8">
        <w:t>development,</w:t>
      </w:r>
      <w:r w:rsidR="000033AC">
        <w:t xml:space="preserve"> there will be </w:t>
      </w:r>
      <w:r w:rsidR="00347B31">
        <w:t>gradual and constant addition of new requirements after every increment</w:t>
      </w:r>
      <w:r w:rsidR="00537FA8">
        <w:t xml:space="preserve"> of my program </w:t>
      </w:r>
      <w:r w:rsidR="00A65ECD">
        <w:t xml:space="preserve">therefore </w:t>
      </w:r>
      <w:r w:rsidR="006E0505">
        <w:t xml:space="preserve">I will only be specifying the fundamental features and characteristics of the game at the </w:t>
      </w:r>
      <w:r w:rsidR="00E24A9B">
        <w:t>beginning stages.</w:t>
      </w:r>
      <w:r w:rsidR="00AF0076">
        <w:t xml:space="preserve"> </w:t>
      </w:r>
    </w:p>
    <w:p w14:paraId="5B17E2DE" w14:textId="1BB1596C" w:rsidR="00563FE4" w:rsidRPr="001F4566" w:rsidRDefault="00DA3372" w:rsidP="0059045D">
      <w:r>
        <w:t xml:space="preserve">My main requirement elicitation technique </w:t>
      </w:r>
      <w:r w:rsidR="00556C3C">
        <w:t>I decided to use while developing my game is looking into an existing game</w:t>
      </w:r>
      <w:r w:rsidR="00A346B4">
        <w:t xml:space="preserve"> </w:t>
      </w:r>
      <w:r w:rsidR="00EF4E11">
        <w:t xml:space="preserve">and monitoring </w:t>
      </w:r>
      <w:r w:rsidR="00194640">
        <w:t>all</w:t>
      </w:r>
      <w:r w:rsidR="00A346B4">
        <w:t xml:space="preserve"> the features it offers</w:t>
      </w:r>
      <w:r w:rsidR="00194640">
        <w:t xml:space="preserve"> and using it as a guide for my own development. </w:t>
      </w:r>
      <w:r w:rsidR="007F5334">
        <w:t xml:space="preserve">The existing game which I felt </w:t>
      </w:r>
      <w:r w:rsidR="004454BC">
        <w:t>I got my inspiration from and helped me come up with my own idea for a game is a game called ‘Doodle</w:t>
      </w:r>
      <w:r w:rsidR="00042165">
        <w:t xml:space="preserve"> </w:t>
      </w:r>
      <w:r w:rsidR="004454BC">
        <w:t>Jump’</w:t>
      </w:r>
      <w:r w:rsidR="00042165">
        <w:t>.</w:t>
      </w:r>
      <w:r w:rsidR="008E2335">
        <w:t xml:space="preserve"> After doing some research I manage to gather infor</w:t>
      </w:r>
      <w:r w:rsidR="00551D24">
        <w:t>mation on all the necessary requirements for my game development</w:t>
      </w:r>
      <w:r w:rsidR="00922F0F">
        <w:t>.</w:t>
      </w:r>
      <w:r w:rsidR="00635417">
        <w:t xml:space="preserve"> The game should be simple to </w:t>
      </w:r>
      <w:proofErr w:type="gramStart"/>
      <w:r w:rsidR="00CF124F">
        <w:t>use</w:t>
      </w:r>
      <w:proofErr w:type="gramEnd"/>
      <w:r w:rsidR="00CF124F">
        <w:t xml:space="preserve"> and the home screen should be straightforward</w:t>
      </w:r>
      <w:r w:rsidR="005D3353">
        <w:t>,</w:t>
      </w:r>
      <w:r w:rsidR="004D0023">
        <w:t xml:space="preserve"> giving the users different options and buttons such as a play button or a settings button.</w:t>
      </w:r>
      <w:r w:rsidR="00551D24">
        <w:t xml:space="preserve"> </w:t>
      </w:r>
      <w:r w:rsidR="00A93E83">
        <w:t xml:space="preserve">As well as offering some level of simplicity to the users the game should also </w:t>
      </w:r>
      <w:r w:rsidR="00872A4A">
        <w:t>be made fun and easy to play to make sure to get the users well engaged</w:t>
      </w:r>
      <w:r w:rsidR="00206433">
        <w:t xml:space="preserve">. As my target audience is mobile phone users </w:t>
      </w:r>
      <w:r w:rsidR="00444385">
        <w:t xml:space="preserve">the game should have a </w:t>
      </w:r>
      <w:proofErr w:type="gramStart"/>
      <w:r w:rsidR="00444385">
        <w:t>fast loading</w:t>
      </w:r>
      <w:proofErr w:type="gramEnd"/>
      <w:r w:rsidR="00444385">
        <w:t xml:space="preserve"> time </w:t>
      </w:r>
      <w:r w:rsidR="00DA3A41">
        <w:t xml:space="preserve">to make the game popular and keep users </w:t>
      </w:r>
      <w:r w:rsidR="006D4207">
        <w:t xml:space="preserve">engaged otherwise a long loading time could result in an uninstall. </w:t>
      </w:r>
      <w:r w:rsidR="00626DD8">
        <w:t xml:space="preserve">Another helpful method to </w:t>
      </w:r>
      <w:r w:rsidR="0071260B">
        <w:t xml:space="preserve">an efficient development of the game is user feedback, </w:t>
      </w:r>
      <w:r w:rsidR="00C26300">
        <w:t xml:space="preserve">this </w:t>
      </w:r>
      <w:r w:rsidR="00FA3576">
        <w:t xml:space="preserve">is important because it shows </w:t>
      </w:r>
      <w:r w:rsidR="00937610">
        <w:t>me as the developer what is convenient for my target users and what changes are required for further development of my game.</w:t>
      </w:r>
      <w:r w:rsidR="0071260B">
        <w:t xml:space="preserve"> </w:t>
      </w:r>
    </w:p>
    <w:p w14:paraId="163826DA" w14:textId="5BB8BEC6" w:rsidR="00A43222" w:rsidRDefault="00516D23" w:rsidP="005B341B">
      <w:pPr>
        <w:rPr>
          <w:u w:val="single"/>
        </w:rPr>
      </w:pPr>
      <w:r w:rsidRPr="00516D23">
        <w:rPr>
          <w:u w:val="single"/>
        </w:rPr>
        <w:t>Functional</w:t>
      </w:r>
      <w:r w:rsidR="00FE4087" w:rsidRPr="00516D23">
        <w:rPr>
          <w:u w:val="single"/>
        </w:rPr>
        <w:t xml:space="preserve"> requirements </w:t>
      </w:r>
      <w:r w:rsidR="00A43222">
        <w:rPr>
          <w:u w:val="single"/>
        </w:rPr>
        <w:t>for the game</w:t>
      </w:r>
    </w:p>
    <w:p w14:paraId="07F18734" w14:textId="7D899C7B" w:rsidR="00516D23" w:rsidRPr="00AA19B2" w:rsidRDefault="00A43222" w:rsidP="00516D23">
      <w:pPr>
        <w:pStyle w:val="ListParagraph"/>
        <w:numPr>
          <w:ilvl w:val="0"/>
          <w:numId w:val="16"/>
        </w:numPr>
        <w:rPr>
          <w:u w:val="single"/>
        </w:rPr>
      </w:pPr>
      <w:r>
        <w:t xml:space="preserve">User can </w:t>
      </w:r>
      <w:r w:rsidR="00AA19B2">
        <w:t xml:space="preserve">press the play button </w:t>
      </w:r>
    </w:p>
    <w:p w14:paraId="23450B74" w14:textId="6A7DBBAE" w:rsidR="00AA19B2" w:rsidRPr="00AA19B2" w:rsidRDefault="00AA19B2" w:rsidP="00516D23">
      <w:pPr>
        <w:pStyle w:val="ListParagraph"/>
        <w:numPr>
          <w:ilvl w:val="0"/>
          <w:numId w:val="16"/>
        </w:numPr>
        <w:rPr>
          <w:u w:val="single"/>
        </w:rPr>
      </w:pPr>
      <w:r>
        <w:t>User can choose character</w:t>
      </w:r>
    </w:p>
    <w:p w14:paraId="7495DFB8" w14:textId="3AD0DF16" w:rsidR="00AA19B2" w:rsidRPr="00AA19B2" w:rsidRDefault="00AA19B2" w:rsidP="00516D23">
      <w:pPr>
        <w:pStyle w:val="ListParagraph"/>
        <w:numPr>
          <w:ilvl w:val="0"/>
          <w:numId w:val="16"/>
        </w:numPr>
        <w:rPr>
          <w:u w:val="single"/>
        </w:rPr>
      </w:pPr>
      <w:r>
        <w:t>User can access setting</w:t>
      </w:r>
      <w:r w:rsidR="00A01654">
        <w:t>s</w:t>
      </w:r>
      <w:r>
        <w:t xml:space="preserve"> menu</w:t>
      </w:r>
    </w:p>
    <w:p w14:paraId="1A43E7DA" w14:textId="7CEFCBB0" w:rsidR="00AA19B2" w:rsidRPr="00A33A27" w:rsidRDefault="0068286B" w:rsidP="00516D23">
      <w:pPr>
        <w:pStyle w:val="ListParagraph"/>
        <w:numPr>
          <w:ilvl w:val="0"/>
          <w:numId w:val="16"/>
        </w:numPr>
        <w:rPr>
          <w:u w:val="single"/>
        </w:rPr>
      </w:pPr>
      <w:r>
        <w:t xml:space="preserve">User can </w:t>
      </w:r>
      <w:r w:rsidR="00A33A27">
        <w:t>adjust audio volumes</w:t>
      </w:r>
    </w:p>
    <w:p w14:paraId="166624FD" w14:textId="06D78577" w:rsidR="00A33A27" w:rsidRPr="00DE17A3" w:rsidRDefault="00A33A27" w:rsidP="00516D23">
      <w:pPr>
        <w:pStyle w:val="ListParagraph"/>
        <w:numPr>
          <w:ilvl w:val="0"/>
          <w:numId w:val="16"/>
        </w:numPr>
        <w:rPr>
          <w:u w:val="single"/>
        </w:rPr>
      </w:pPr>
      <w:r>
        <w:t xml:space="preserve">User </w:t>
      </w:r>
      <w:r w:rsidR="00DE17A3">
        <w:t>can view high score</w:t>
      </w:r>
    </w:p>
    <w:p w14:paraId="1527CB53" w14:textId="77777777" w:rsidR="00DE17A3" w:rsidRPr="00516D23" w:rsidRDefault="00DE17A3" w:rsidP="00D7659E">
      <w:pPr>
        <w:pStyle w:val="ListParagraph"/>
        <w:rPr>
          <w:u w:val="single"/>
        </w:rPr>
      </w:pPr>
    </w:p>
    <w:p w14:paraId="7DC1D6E1" w14:textId="4BA0EC10" w:rsidR="00D7659E" w:rsidRDefault="00D7659E" w:rsidP="00D7659E">
      <w:pPr>
        <w:rPr>
          <w:u w:val="single"/>
        </w:rPr>
      </w:pPr>
      <w:r>
        <w:rPr>
          <w:u w:val="single"/>
        </w:rPr>
        <w:t>Non-f</w:t>
      </w:r>
      <w:r w:rsidRPr="00516D23">
        <w:rPr>
          <w:u w:val="single"/>
        </w:rPr>
        <w:t xml:space="preserve">unctional requirements </w:t>
      </w:r>
      <w:r>
        <w:rPr>
          <w:u w:val="single"/>
        </w:rPr>
        <w:t>for the game</w:t>
      </w:r>
    </w:p>
    <w:p w14:paraId="778D05B0" w14:textId="072A42A3" w:rsidR="00D7659E" w:rsidRPr="0035335C" w:rsidRDefault="00C50F27" w:rsidP="00D7659E">
      <w:pPr>
        <w:pStyle w:val="ListParagraph"/>
        <w:numPr>
          <w:ilvl w:val="0"/>
          <w:numId w:val="16"/>
        </w:numPr>
        <w:rPr>
          <w:u w:val="single"/>
        </w:rPr>
      </w:pPr>
      <w:r>
        <w:t xml:space="preserve">User must have access to </w:t>
      </w:r>
      <w:r w:rsidR="0035335C">
        <w:t>Apple store or Play store</w:t>
      </w:r>
    </w:p>
    <w:p w14:paraId="7B4B23FA" w14:textId="10871BB3" w:rsidR="0035335C" w:rsidRPr="002E19D3" w:rsidRDefault="002E19D3" w:rsidP="00D7659E">
      <w:pPr>
        <w:pStyle w:val="ListParagraph"/>
        <w:numPr>
          <w:ilvl w:val="0"/>
          <w:numId w:val="16"/>
        </w:numPr>
        <w:rPr>
          <w:u w:val="single"/>
        </w:rPr>
      </w:pPr>
      <w:r>
        <w:t>Game must take 3-4 seconds to load</w:t>
      </w:r>
    </w:p>
    <w:p w14:paraId="2A3E5834" w14:textId="7CF2FC6F" w:rsidR="002E19D3" w:rsidRPr="00570D0B" w:rsidRDefault="00917329" w:rsidP="00D7659E">
      <w:pPr>
        <w:pStyle w:val="ListParagraph"/>
        <w:numPr>
          <w:ilvl w:val="0"/>
          <w:numId w:val="16"/>
        </w:numPr>
        <w:rPr>
          <w:u w:val="single"/>
        </w:rPr>
      </w:pPr>
      <w:r>
        <w:t xml:space="preserve">User needs at least </w:t>
      </w:r>
      <w:r w:rsidR="00570D0B">
        <w:t>300MB space</w:t>
      </w:r>
    </w:p>
    <w:p w14:paraId="10CB27B6" w14:textId="77777777" w:rsidR="00570D0B" w:rsidRPr="00D7659E" w:rsidRDefault="00570D0B" w:rsidP="00EF7F2F">
      <w:pPr>
        <w:pStyle w:val="ListParagraph"/>
        <w:rPr>
          <w:u w:val="single"/>
        </w:rPr>
      </w:pPr>
    </w:p>
    <w:p w14:paraId="0AECDEB7" w14:textId="3C28C608" w:rsidR="00FE4087" w:rsidRDefault="00FE4087" w:rsidP="005B341B"/>
    <w:p w14:paraId="4563114B" w14:textId="77777777" w:rsidR="00FE4087" w:rsidRPr="005B341B" w:rsidRDefault="00FE4087" w:rsidP="005B341B"/>
    <w:p w14:paraId="683D29D0" w14:textId="77777777" w:rsidR="000309B6" w:rsidRPr="000309B6" w:rsidRDefault="000309B6" w:rsidP="000309B6"/>
    <w:p w14:paraId="284E594E" w14:textId="51E3B9D3" w:rsidR="001A61CF" w:rsidRDefault="001A61CF" w:rsidP="001A61CF">
      <w:pPr>
        <w:pStyle w:val="Heading1"/>
      </w:pPr>
      <w:r>
        <w:t>Technical Review</w:t>
      </w:r>
    </w:p>
    <w:p w14:paraId="4A43CDF8" w14:textId="26403285" w:rsidR="00A64ADC" w:rsidRDefault="00DC7029" w:rsidP="00DC7029">
      <w:r>
        <w:t xml:space="preserve">When </w:t>
      </w:r>
      <w:r w:rsidR="002F16EF">
        <w:t>it came to the actual development of the game</w:t>
      </w:r>
      <w:r w:rsidR="00BB2877">
        <w:t xml:space="preserve">, amongst the many gaming development software out there I had </w:t>
      </w:r>
      <w:r w:rsidR="003E2A4E">
        <w:t xml:space="preserve">narrowed my choice of software to using Unity or Unreal Engine. </w:t>
      </w:r>
      <w:r w:rsidR="00316FF1">
        <w:t xml:space="preserve">Unreal Engine is a game </w:t>
      </w:r>
      <w:r w:rsidR="00814C3A">
        <w:t xml:space="preserve">engine developed by Epic Games which was initially developed </w:t>
      </w:r>
      <w:r w:rsidR="00E92B42">
        <w:t>for</w:t>
      </w:r>
      <w:r w:rsidR="00814C3A">
        <w:t xml:space="preserve"> </w:t>
      </w:r>
      <w:r w:rsidR="00E92B42">
        <w:t>first-person shooters but has recently been successfully used in a variety of other games.</w:t>
      </w:r>
      <w:sdt>
        <w:sdtPr>
          <w:id w:val="-420101750"/>
          <w:citation/>
        </w:sdtPr>
        <w:sdtEndPr/>
        <w:sdtContent>
          <w:r w:rsidR="0066496E">
            <w:fldChar w:fldCharType="begin"/>
          </w:r>
          <w:r w:rsidR="0066496E">
            <w:rPr>
              <w:lang w:val="en-GB"/>
            </w:rPr>
            <w:instrText xml:space="preserve"> CITATION Eng22 \l 2057 </w:instrText>
          </w:r>
          <w:r w:rsidR="0066496E">
            <w:fldChar w:fldCharType="separate"/>
          </w:r>
          <w:r w:rsidR="00784E9F">
            <w:rPr>
              <w:noProof/>
              <w:lang w:val="en-GB"/>
            </w:rPr>
            <w:t xml:space="preserve"> </w:t>
          </w:r>
          <w:r w:rsidR="00784E9F" w:rsidRPr="00784E9F">
            <w:rPr>
              <w:noProof/>
              <w:lang w:val="en-GB"/>
            </w:rPr>
            <w:t>(Engine, 2022)</w:t>
          </w:r>
          <w:r w:rsidR="0066496E">
            <w:fldChar w:fldCharType="end"/>
          </w:r>
        </w:sdtContent>
      </w:sdt>
      <w:r w:rsidR="00DC7C92">
        <w:t xml:space="preserve"> The engine is used to deliver very </w:t>
      </w:r>
      <w:r w:rsidR="00A46D2E">
        <w:t xml:space="preserve">high quality and </w:t>
      </w:r>
      <w:r w:rsidR="00D166F5">
        <w:t>high-performance</w:t>
      </w:r>
      <w:r w:rsidR="00A46D2E">
        <w:t xml:space="preserve"> </w:t>
      </w:r>
      <w:r w:rsidR="00554C23">
        <w:t xml:space="preserve">game projects. </w:t>
      </w:r>
      <w:r w:rsidR="00D166F5">
        <w:t xml:space="preserve">On the other hand, Unity is </w:t>
      </w:r>
      <w:r w:rsidR="00920D30">
        <w:t>cross-platform game engine developed by Unity Technologies</w:t>
      </w:r>
      <w:r w:rsidR="00EF16F4">
        <w:t xml:space="preserve"> and it supports more than 25 platforms giving the users the ability </w:t>
      </w:r>
      <w:r w:rsidR="00676E5C">
        <w:t xml:space="preserve">to adapt and create games in 2D, 3D </w:t>
      </w:r>
      <w:r w:rsidR="00E15364">
        <w:t>and</w:t>
      </w:r>
      <w:r w:rsidR="00676E5C">
        <w:t xml:space="preserve"> virtual </w:t>
      </w:r>
      <w:r w:rsidR="00DD438F">
        <w:t>reality</w:t>
      </w:r>
      <w:r w:rsidR="00676E5C">
        <w:t>.</w:t>
      </w:r>
      <w:sdt>
        <w:sdtPr>
          <w:id w:val="397864884"/>
          <w:citation/>
        </w:sdtPr>
        <w:sdtEndPr/>
        <w:sdtContent>
          <w:r w:rsidR="003F5541">
            <w:fldChar w:fldCharType="begin"/>
          </w:r>
          <w:r w:rsidR="003F5541">
            <w:rPr>
              <w:lang w:val="en-GB"/>
            </w:rPr>
            <w:instrText xml:space="preserve"> CITATION Uni22 \l 2057 </w:instrText>
          </w:r>
          <w:r w:rsidR="003F5541">
            <w:fldChar w:fldCharType="separate"/>
          </w:r>
          <w:r w:rsidR="00784E9F">
            <w:rPr>
              <w:noProof/>
              <w:lang w:val="en-GB"/>
            </w:rPr>
            <w:t xml:space="preserve"> </w:t>
          </w:r>
          <w:r w:rsidR="00784E9F" w:rsidRPr="00784E9F">
            <w:rPr>
              <w:noProof/>
              <w:lang w:val="en-GB"/>
            </w:rPr>
            <w:t>(People, n.d.)</w:t>
          </w:r>
          <w:r w:rsidR="003F5541">
            <w:fldChar w:fldCharType="end"/>
          </w:r>
        </w:sdtContent>
      </w:sdt>
    </w:p>
    <w:p w14:paraId="285CBFC7" w14:textId="166AA912" w:rsidR="00DC7029" w:rsidRDefault="00A64ADC" w:rsidP="00DC7029">
      <w:r>
        <w:t>When</w:t>
      </w:r>
      <w:r w:rsidR="002C6E8D">
        <w:t xml:space="preserve"> </w:t>
      </w:r>
      <w:r w:rsidR="00363241">
        <w:t xml:space="preserve">deciding which game </w:t>
      </w:r>
      <w:proofErr w:type="gramStart"/>
      <w:r w:rsidR="00363241">
        <w:t>engine</w:t>
      </w:r>
      <w:proofErr w:type="gramEnd"/>
      <w:r w:rsidR="00363241">
        <w:t xml:space="preserve"> I would then go on to use for my</w:t>
      </w:r>
      <w:r w:rsidR="00232AEB">
        <w:t xml:space="preserve"> own</w:t>
      </w:r>
      <w:r w:rsidR="00363241">
        <w:t xml:space="preserve"> game development</w:t>
      </w:r>
      <w:r w:rsidR="00AC4834">
        <w:t xml:space="preserve">, </w:t>
      </w:r>
      <w:r w:rsidR="00AD30BB">
        <w:t xml:space="preserve">I compared a few aspects of each </w:t>
      </w:r>
      <w:r w:rsidR="001438E9">
        <w:t>of the two game engines to make the right decision, choosing that which is most suitable for my project.</w:t>
      </w:r>
    </w:p>
    <w:p w14:paraId="5A1AA169" w14:textId="54D81A8D" w:rsidR="003C0A28" w:rsidRDefault="003C0A28" w:rsidP="00DC7029">
      <w:r>
        <w:t xml:space="preserve">One of the most important features </w:t>
      </w:r>
      <w:r w:rsidR="004D5DB7">
        <w:t>I compared between the two engines is the coding language that each engine uses</w:t>
      </w:r>
      <w:r w:rsidR="00233F48">
        <w:t xml:space="preserve">, in most cases </w:t>
      </w:r>
      <w:r w:rsidR="008239A9">
        <w:t xml:space="preserve">the language you code in is the determining factor for developers. </w:t>
      </w:r>
      <w:r w:rsidR="00AB664F">
        <w:t>In Unity, the code that is used is C# while Unreal Engine uses C</w:t>
      </w:r>
      <w:r w:rsidR="00592910">
        <w:t>++. The table below shows the ma</w:t>
      </w:r>
      <w:r w:rsidR="00925C22">
        <w:t>i</w:t>
      </w:r>
      <w:r w:rsidR="00592910">
        <w:t xml:space="preserve">n differences between the </w:t>
      </w:r>
      <w:proofErr w:type="gramStart"/>
      <w:r w:rsidR="00592910">
        <w:t>two;</w:t>
      </w:r>
      <w:proofErr w:type="gramEnd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529"/>
        <w:gridCol w:w="4455"/>
        <w:gridCol w:w="3083"/>
      </w:tblGrid>
      <w:tr w:rsidR="00CE4DD6" w14:paraId="5C297875" w14:textId="77777777" w:rsidTr="004F7637">
        <w:tc>
          <w:tcPr>
            <w:tcW w:w="1271" w:type="dxa"/>
          </w:tcPr>
          <w:p w14:paraId="6837AA54" w14:textId="6E3938CB" w:rsidR="00CE4DD6" w:rsidRDefault="00CE4DD6" w:rsidP="00DC7029">
            <w:r>
              <w:t xml:space="preserve">Basis </w:t>
            </w:r>
          </w:p>
        </w:tc>
        <w:tc>
          <w:tcPr>
            <w:tcW w:w="4626" w:type="dxa"/>
          </w:tcPr>
          <w:p w14:paraId="3A8E4623" w14:textId="0D1A8A07" w:rsidR="00CE4DD6" w:rsidRPr="004C304B" w:rsidRDefault="00BA5C42" w:rsidP="004C304B">
            <w:r w:rsidRPr="004C304B">
              <w:t>C++</w:t>
            </w:r>
          </w:p>
        </w:tc>
        <w:tc>
          <w:tcPr>
            <w:tcW w:w="3170" w:type="dxa"/>
          </w:tcPr>
          <w:p w14:paraId="7F257C96" w14:textId="67979DED" w:rsidR="00CE4DD6" w:rsidRPr="004C304B" w:rsidRDefault="00BA5C42" w:rsidP="004C304B">
            <w:r w:rsidRPr="004C304B">
              <w:t>C#</w:t>
            </w:r>
          </w:p>
        </w:tc>
      </w:tr>
      <w:tr w:rsidR="00CE4DD6" w14:paraId="0A995C31" w14:textId="77777777" w:rsidTr="004F7637">
        <w:trPr>
          <w:trHeight w:val="885"/>
        </w:trPr>
        <w:tc>
          <w:tcPr>
            <w:tcW w:w="1271" w:type="dxa"/>
          </w:tcPr>
          <w:p w14:paraId="3DFF04FC" w14:textId="55373050" w:rsidR="00CE4DD6" w:rsidRPr="004C304B" w:rsidRDefault="00CE4DD6" w:rsidP="004C304B">
            <w:r w:rsidRPr="004C304B">
              <w:t>Language Type</w:t>
            </w:r>
          </w:p>
        </w:tc>
        <w:tc>
          <w:tcPr>
            <w:tcW w:w="4626" w:type="dxa"/>
          </w:tcPr>
          <w:p w14:paraId="7B6F0146" w14:textId="25B01323" w:rsidR="00CE4DD6" w:rsidRPr="004C304B" w:rsidRDefault="00D647EA" w:rsidP="004C304B">
            <w:r w:rsidRPr="004C304B">
              <w:t>C++ comprises both High-level language and Low-level language as it is built directly over C. It is an intermediate language</w:t>
            </w:r>
          </w:p>
        </w:tc>
        <w:tc>
          <w:tcPr>
            <w:tcW w:w="3170" w:type="dxa"/>
          </w:tcPr>
          <w:p w14:paraId="6C90D070" w14:textId="06FEA949" w:rsidR="00CE4DD6" w:rsidRPr="004C304B" w:rsidRDefault="00D647EA" w:rsidP="004C304B">
            <w:r w:rsidRPr="004C304B">
              <w:t>C# is a High-level programming language</w:t>
            </w:r>
          </w:p>
        </w:tc>
      </w:tr>
      <w:tr w:rsidR="00CE4DD6" w14:paraId="0FBAF148" w14:textId="77777777" w:rsidTr="004F7637">
        <w:tc>
          <w:tcPr>
            <w:tcW w:w="1271" w:type="dxa"/>
          </w:tcPr>
          <w:p w14:paraId="38726EE3" w14:textId="14AC8D05" w:rsidR="00CE4DD6" w:rsidRPr="004C304B" w:rsidRDefault="007C3D1C" w:rsidP="004C304B">
            <w:r w:rsidRPr="004C304B">
              <w:t>Compilation Process</w:t>
            </w:r>
          </w:p>
        </w:tc>
        <w:tc>
          <w:tcPr>
            <w:tcW w:w="4626" w:type="dxa"/>
          </w:tcPr>
          <w:p w14:paraId="1914BEF4" w14:textId="18A83BD9" w:rsidR="00CE4DD6" w:rsidRPr="004C304B" w:rsidRDefault="00D647EA" w:rsidP="004C304B">
            <w:r w:rsidRPr="004C304B">
              <w:t xml:space="preserve">C++ </w:t>
            </w:r>
            <w:proofErr w:type="spellStart"/>
            <w:r w:rsidRPr="004C304B">
              <w:t>compiles</w:t>
            </w:r>
            <w:proofErr w:type="spellEnd"/>
            <w:r w:rsidRPr="004C304B">
              <w:t xml:space="preserve"> programs to machine code</w:t>
            </w:r>
          </w:p>
        </w:tc>
        <w:tc>
          <w:tcPr>
            <w:tcW w:w="3170" w:type="dxa"/>
          </w:tcPr>
          <w:p w14:paraId="4BEE4ADE" w14:textId="734AF1B9" w:rsidR="00CE4DD6" w:rsidRPr="004C304B" w:rsidRDefault="00D647EA" w:rsidP="004C304B">
            <w:r w:rsidRPr="004C304B">
              <w:t xml:space="preserve">C# compiles programs to Common Machine Runtime or CLR that is interpreted by Just In </w:t>
            </w:r>
            <w:proofErr w:type="gramStart"/>
            <w:r w:rsidRPr="004C304B">
              <w:t>Time(</w:t>
            </w:r>
            <w:proofErr w:type="gramEnd"/>
            <w:r w:rsidRPr="004C304B">
              <w:t>JIT) in ASP.NET</w:t>
            </w:r>
          </w:p>
        </w:tc>
      </w:tr>
      <w:tr w:rsidR="00CE4DD6" w14:paraId="79C737D7" w14:textId="77777777" w:rsidTr="004F7637">
        <w:tc>
          <w:tcPr>
            <w:tcW w:w="1271" w:type="dxa"/>
          </w:tcPr>
          <w:p w14:paraId="11C70757" w14:textId="58F33D31" w:rsidR="00CE4DD6" w:rsidRPr="004C304B" w:rsidRDefault="007C3D1C" w:rsidP="004C304B">
            <w:r w:rsidRPr="004C304B">
              <w:t>Memory Management </w:t>
            </w:r>
          </w:p>
        </w:tc>
        <w:tc>
          <w:tcPr>
            <w:tcW w:w="4626" w:type="dxa"/>
          </w:tcPr>
          <w:p w14:paraId="1B714037" w14:textId="7321C614" w:rsidR="00CE4DD6" w:rsidRPr="004C304B" w:rsidRDefault="00D647EA" w:rsidP="004C304B">
            <w:r w:rsidRPr="004C304B">
              <w:t>Memory management is done manually </w:t>
            </w:r>
          </w:p>
        </w:tc>
        <w:tc>
          <w:tcPr>
            <w:tcW w:w="3170" w:type="dxa"/>
          </w:tcPr>
          <w:p w14:paraId="62B94CE1" w14:textId="2A92F7D4" w:rsidR="00CE4DD6" w:rsidRPr="004C304B" w:rsidRDefault="00D647EA" w:rsidP="004C304B">
            <w:r w:rsidRPr="004C304B">
              <w:t>Memory management is done automatically </w:t>
            </w:r>
          </w:p>
        </w:tc>
      </w:tr>
      <w:tr w:rsidR="00CE4DD6" w14:paraId="0620BBF9" w14:textId="77777777" w:rsidTr="004F7637">
        <w:tc>
          <w:tcPr>
            <w:tcW w:w="1271" w:type="dxa"/>
          </w:tcPr>
          <w:p w14:paraId="6AB626B8" w14:textId="7F22974C" w:rsidR="00CE4DD6" w:rsidRPr="004C304B" w:rsidRDefault="007C3D1C" w:rsidP="004C304B">
            <w:r w:rsidRPr="004C304B">
              <w:t>Difficulty</w:t>
            </w:r>
          </w:p>
        </w:tc>
        <w:tc>
          <w:tcPr>
            <w:tcW w:w="4626" w:type="dxa"/>
          </w:tcPr>
          <w:p w14:paraId="68F8452C" w14:textId="74883F1B" w:rsidR="00CE4DD6" w:rsidRPr="004C304B" w:rsidRDefault="00D647EA" w:rsidP="004C304B">
            <w:r w:rsidRPr="004C304B">
              <w:t>C++ includes complex features that are hard to understand</w:t>
            </w:r>
          </w:p>
        </w:tc>
        <w:tc>
          <w:tcPr>
            <w:tcW w:w="3170" w:type="dxa"/>
          </w:tcPr>
          <w:p w14:paraId="17828B25" w14:textId="488442E1" w:rsidR="00CE4DD6" w:rsidRPr="004C304B" w:rsidRDefault="00FD74AC" w:rsidP="004C304B">
            <w:r w:rsidRPr="004C304B">
              <w:t>Hierarchy in C# is simple and is easy to understand</w:t>
            </w:r>
          </w:p>
        </w:tc>
      </w:tr>
      <w:tr w:rsidR="00CE4DD6" w14:paraId="5C0308F5" w14:textId="77777777" w:rsidTr="004F7637">
        <w:tc>
          <w:tcPr>
            <w:tcW w:w="1271" w:type="dxa"/>
          </w:tcPr>
          <w:p w14:paraId="30D7F568" w14:textId="211BDFE7" w:rsidR="00CE4DD6" w:rsidRPr="004C304B" w:rsidRDefault="007C3D1C" w:rsidP="004C304B">
            <w:r w:rsidRPr="004C304B">
              <w:t>Platform</w:t>
            </w:r>
          </w:p>
        </w:tc>
        <w:tc>
          <w:tcPr>
            <w:tcW w:w="4626" w:type="dxa"/>
          </w:tcPr>
          <w:p w14:paraId="67EE683A" w14:textId="178A76FC" w:rsidR="00CE4DD6" w:rsidRPr="004C304B" w:rsidRDefault="00FD74AC" w:rsidP="004C304B">
            <w:r w:rsidRPr="004C304B">
              <w:t>C++ is used in multiple platforms such as Linux, Windows, macOS, etc.</w:t>
            </w:r>
          </w:p>
        </w:tc>
        <w:tc>
          <w:tcPr>
            <w:tcW w:w="3170" w:type="dxa"/>
          </w:tcPr>
          <w:p w14:paraId="402163EB" w14:textId="4C523DF2" w:rsidR="00CE4DD6" w:rsidRPr="004C304B" w:rsidRDefault="00FD74AC" w:rsidP="004C304B">
            <w:r w:rsidRPr="004C304B">
              <w:t>C# is rarely used outside Windows Operating System</w:t>
            </w:r>
          </w:p>
        </w:tc>
      </w:tr>
      <w:tr w:rsidR="00CE4DD6" w14:paraId="6B270658" w14:textId="77777777" w:rsidTr="004F7637">
        <w:tc>
          <w:tcPr>
            <w:tcW w:w="1271" w:type="dxa"/>
          </w:tcPr>
          <w:p w14:paraId="7B7B8FFE" w14:textId="5BCFCCEA" w:rsidR="00CE4DD6" w:rsidRPr="004C304B" w:rsidRDefault="004C304B" w:rsidP="004C304B">
            <w:r w:rsidRPr="004C304B">
              <w:t>Object-Oriented</w:t>
            </w:r>
          </w:p>
        </w:tc>
        <w:tc>
          <w:tcPr>
            <w:tcW w:w="4626" w:type="dxa"/>
          </w:tcPr>
          <w:p w14:paraId="4E50002E" w14:textId="34D98562" w:rsidR="00CE4DD6" w:rsidRPr="004C304B" w:rsidRDefault="004C304B" w:rsidP="004C304B">
            <w:r w:rsidRPr="004C304B">
              <w:t>C++ is not a completely object-oriented language. </w:t>
            </w:r>
          </w:p>
        </w:tc>
        <w:tc>
          <w:tcPr>
            <w:tcW w:w="3170" w:type="dxa"/>
          </w:tcPr>
          <w:p w14:paraId="6E23B6C1" w14:textId="606151A5" w:rsidR="00CE4DD6" w:rsidRPr="004C304B" w:rsidRDefault="004C304B" w:rsidP="004C304B">
            <w:r w:rsidRPr="004C304B">
              <w:t>C# is purely an object-oriented language</w:t>
            </w:r>
          </w:p>
        </w:tc>
      </w:tr>
      <w:tr w:rsidR="00BA5C42" w14:paraId="2166534E" w14:textId="77777777" w:rsidTr="004F7637">
        <w:tc>
          <w:tcPr>
            <w:tcW w:w="1271" w:type="dxa"/>
          </w:tcPr>
          <w:p w14:paraId="31971D8D" w14:textId="1F2A9A4C" w:rsidR="00BA5C42" w:rsidRPr="004C304B" w:rsidRDefault="00BA5C42" w:rsidP="004C304B">
            <w:r w:rsidRPr="004C304B">
              <w:t>Project type </w:t>
            </w:r>
          </w:p>
        </w:tc>
        <w:tc>
          <w:tcPr>
            <w:tcW w:w="4626" w:type="dxa"/>
          </w:tcPr>
          <w:p w14:paraId="0D557514" w14:textId="57B90A51" w:rsidR="00BA5C42" w:rsidRPr="004C304B" w:rsidRDefault="00BA5C42" w:rsidP="004C304B">
            <w:r w:rsidRPr="004C304B">
              <w:t>C++ is used for projects that focus on the access of the hardware and better performance</w:t>
            </w:r>
          </w:p>
        </w:tc>
        <w:tc>
          <w:tcPr>
            <w:tcW w:w="3170" w:type="dxa"/>
          </w:tcPr>
          <w:p w14:paraId="2279455A" w14:textId="642024FB" w:rsidR="00BA5C42" w:rsidRPr="004C304B" w:rsidRDefault="00BA5C42" w:rsidP="004C304B">
            <w:r w:rsidRPr="004C304B">
              <w:t>C# is used in modern application development </w:t>
            </w:r>
          </w:p>
        </w:tc>
      </w:tr>
    </w:tbl>
    <w:p w14:paraId="6A1B36EE" w14:textId="77777777" w:rsidR="00592910" w:rsidRPr="00DC7029" w:rsidRDefault="00592910" w:rsidP="00CE4DD6">
      <w:pPr>
        <w:spacing w:before="0" w:after="0" w:line="240" w:lineRule="auto"/>
      </w:pPr>
    </w:p>
    <w:p w14:paraId="68BC7254" w14:textId="4F23170F" w:rsidR="00D036E9" w:rsidRDefault="00D036E9" w:rsidP="007F791D">
      <w:r>
        <w:lastRenderedPageBreak/>
        <w:t xml:space="preserve">Looking at the table </w:t>
      </w:r>
      <w:r w:rsidR="0071677B">
        <w:t xml:space="preserve">I can see that both languages are helpful in their own </w:t>
      </w:r>
      <w:proofErr w:type="gramStart"/>
      <w:r w:rsidR="0071677B">
        <w:t>ways</w:t>
      </w:r>
      <w:proofErr w:type="gramEnd"/>
      <w:r w:rsidR="0071677B">
        <w:t xml:space="preserve"> but I think the language I would prefer to use in my</w:t>
      </w:r>
      <w:r w:rsidR="00900734">
        <w:t xml:space="preserve"> project is C# this is because it is a fairly easy language to learn which is important for me because I don’t have prior </w:t>
      </w:r>
      <w:r w:rsidR="00B04197">
        <w:t>knowledge on either language.</w:t>
      </w:r>
    </w:p>
    <w:p w14:paraId="103867DA" w14:textId="0450825D" w:rsidR="00B04197" w:rsidRDefault="005C640F" w:rsidP="007F791D">
      <w:r>
        <w:t xml:space="preserve">The next feature </w:t>
      </w:r>
      <w:r w:rsidR="00484BFE">
        <w:t>of the two game engines I decided to consider is the versatility</w:t>
      </w:r>
      <w:r w:rsidR="003038D3">
        <w:t xml:space="preserve">. </w:t>
      </w:r>
      <w:r w:rsidR="0015220F">
        <w:t xml:space="preserve">Both engines have great 2D and 3D capabilities however Unity has a much larger </w:t>
      </w:r>
      <w:r w:rsidR="00D93D69">
        <w:t xml:space="preserve">focus and </w:t>
      </w:r>
      <w:r w:rsidR="00007B9F">
        <w:t>toolset</w:t>
      </w:r>
      <w:r w:rsidR="00D93D69">
        <w:t xml:space="preserve"> which makes it efficient to use</w:t>
      </w:r>
      <w:r w:rsidR="00420F0B">
        <w:t xml:space="preserve">. </w:t>
      </w:r>
      <w:r w:rsidR="00ED1F05">
        <w:t xml:space="preserve">Considering </w:t>
      </w:r>
      <w:r w:rsidR="00585B0C">
        <w:t>my target</w:t>
      </w:r>
      <w:r w:rsidR="00ED1F05">
        <w:t xml:space="preserve"> audience</w:t>
      </w:r>
      <w:r w:rsidR="000920B1">
        <w:t>,</w:t>
      </w:r>
      <w:r w:rsidR="00ED1F05">
        <w:t xml:space="preserve"> I wanted to also find out which game engine is most suitable for creating </w:t>
      </w:r>
      <w:r w:rsidR="000920B1">
        <w:t xml:space="preserve">mobile games. </w:t>
      </w:r>
      <w:r w:rsidR="00442394">
        <w:t>Unity gets the edge on the flexibility department as its very well suited to creating mobile first experiences</w:t>
      </w:r>
      <w:r w:rsidR="009D07AF">
        <w:t>.</w:t>
      </w:r>
      <w:sdt>
        <w:sdtPr>
          <w:id w:val="-1615212158"/>
          <w:citation/>
        </w:sdtPr>
        <w:sdtEndPr/>
        <w:sdtContent>
          <w:r w:rsidR="00784E9F">
            <w:fldChar w:fldCharType="begin"/>
          </w:r>
          <w:r w:rsidR="00784E9F">
            <w:rPr>
              <w:lang w:val="en-GB"/>
            </w:rPr>
            <w:instrText xml:space="preserve"> CITATION Jus22 \l 2057 </w:instrText>
          </w:r>
          <w:r w:rsidR="00784E9F">
            <w:fldChar w:fldCharType="separate"/>
          </w:r>
          <w:r w:rsidR="00784E9F">
            <w:rPr>
              <w:noProof/>
              <w:lang w:val="en-GB"/>
            </w:rPr>
            <w:t xml:space="preserve"> </w:t>
          </w:r>
          <w:r w:rsidR="00784E9F" w:rsidRPr="00784E9F">
            <w:rPr>
              <w:noProof/>
              <w:lang w:val="en-GB"/>
            </w:rPr>
            <w:t>(Jordan, n.d.)</w:t>
          </w:r>
          <w:r w:rsidR="00784E9F">
            <w:fldChar w:fldCharType="end"/>
          </w:r>
        </w:sdtContent>
      </w:sdt>
      <w:r w:rsidR="009D07AF">
        <w:t xml:space="preserve"> Unreal Engine is more powerful however it</w:t>
      </w:r>
      <w:r w:rsidR="00B105CD">
        <w:t xml:space="preserve"> is somewhat inferior for 2D mobile development. Most mobile games these days don’t really require the most </w:t>
      </w:r>
      <w:r w:rsidR="00007B9F">
        <w:t>cutting-edge</w:t>
      </w:r>
      <w:r w:rsidR="00B105CD">
        <w:t xml:space="preserve"> graphics</w:t>
      </w:r>
      <w:r w:rsidR="00877DAF">
        <w:t xml:space="preserve"> meaning that Unity will be the better choice. Unity is </w:t>
      </w:r>
      <w:r w:rsidR="00F408A4">
        <w:t xml:space="preserve">also already </w:t>
      </w:r>
      <w:r w:rsidR="004A5865">
        <w:t xml:space="preserve">the most </w:t>
      </w:r>
      <w:r w:rsidR="005D2C0C">
        <w:t>used and considered the best engine for mobile.</w:t>
      </w:r>
      <w:sdt>
        <w:sdtPr>
          <w:id w:val="-628165637"/>
          <w:citation/>
        </w:sdtPr>
        <w:sdtEndPr/>
        <w:sdtContent>
          <w:r w:rsidR="00F92B05">
            <w:fldChar w:fldCharType="begin"/>
          </w:r>
          <w:r w:rsidR="00F92B05">
            <w:rPr>
              <w:lang w:val="en-GB"/>
            </w:rPr>
            <w:instrText xml:space="preserve"> CITATION Jus22 \l 2057 </w:instrText>
          </w:r>
          <w:r w:rsidR="00F92B05">
            <w:fldChar w:fldCharType="separate"/>
          </w:r>
          <w:r w:rsidR="00784E9F">
            <w:rPr>
              <w:noProof/>
              <w:lang w:val="en-GB"/>
            </w:rPr>
            <w:t xml:space="preserve"> </w:t>
          </w:r>
          <w:r w:rsidR="00784E9F" w:rsidRPr="00784E9F">
            <w:rPr>
              <w:noProof/>
              <w:lang w:val="en-GB"/>
            </w:rPr>
            <w:t>(Jordan, n.d.)</w:t>
          </w:r>
          <w:r w:rsidR="00F92B05">
            <w:fldChar w:fldCharType="end"/>
          </w:r>
        </w:sdtContent>
      </w:sdt>
    </w:p>
    <w:p w14:paraId="76DD50EE" w14:textId="3897680C" w:rsidR="008E39CB" w:rsidRDefault="008E39CB" w:rsidP="007F791D">
      <w:r>
        <w:t xml:space="preserve">That concludes the comparison </w:t>
      </w:r>
      <w:r w:rsidR="001B4BF8">
        <w:t xml:space="preserve">of the two, both have their </w:t>
      </w:r>
      <w:r w:rsidR="009749AB">
        <w:t xml:space="preserve">own advantages and disadvantages however at the end I decided to use Unity for my project </w:t>
      </w:r>
      <w:r w:rsidR="004478F4">
        <w:t xml:space="preserve">because I feel it is much more suitable taking into consideration </w:t>
      </w:r>
      <w:r w:rsidR="001C6295">
        <w:t xml:space="preserve">the type of game I am looking to make </w:t>
      </w:r>
      <w:r w:rsidR="008C5E35">
        <w:t>and</w:t>
      </w:r>
      <w:r w:rsidR="001C6295">
        <w:t xml:space="preserve"> </w:t>
      </w:r>
      <w:r w:rsidR="00EB08EA">
        <w:t xml:space="preserve">my target </w:t>
      </w:r>
      <w:r w:rsidR="001C6295">
        <w:t>audience</w:t>
      </w:r>
      <w:r w:rsidR="001F23B7">
        <w:t xml:space="preserve"> also </w:t>
      </w:r>
      <w:r w:rsidR="00F57963">
        <w:t>considering</w:t>
      </w:r>
      <w:r w:rsidR="001F23B7">
        <w:t xml:space="preserve"> the time span I </w:t>
      </w:r>
      <w:proofErr w:type="gramStart"/>
      <w:r w:rsidR="001F23B7">
        <w:t>have to</w:t>
      </w:r>
      <w:proofErr w:type="gramEnd"/>
      <w:r w:rsidR="001F23B7">
        <w:t xml:space="preserve"> complete the project.</w:t>
      </w:r>
    </w:p>
    <w:p w14:paraId="541735B2" w14:textId="67778320" w:rsidR="00DC7029" w:rsidRPr="007F791D" w:rsidRDefault="00DC7029" w:rsidP="007F791D"/>
    <w:p w14:paraId="1A736E95" w14:textId="5C346F2D" w:rsidR="003E197F" w:rsidRDefault="003E197F" w:rsidP="003E197F">
      <w:pPr>
        <w:pStyle w:val="Heading1"/>
      </w:pPr>
      <w:r>
        <w:t>Design</w:t>
      </w:r>
      <w:r w:rsidR="00502829">
        <w:t xml:space="preserve"> and Development</w:t>
      </w:r>
    </w:p>
    <w:p w14:paraId="156B4188" w14:textId="363FB333" w:rsidR="00CB7EE0" w:rsidRDefault="00CB7EE0" w:rsidP="00CB7EE0">
      <w:pPr>
        <w:rPr>
          <w:noProof/>
        </w:rPr>
      </w:pPr>
    </w:p>
    <w:p w14:paraId="6299F59A" w14:textId="2EA30886" w:rsidR="00CB7EE0" w:rsidRPr="00CB7EE0" w:rsidRDefault="00551B9B" w:rsidP="00CB7EE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2A63C1" wp14:editId="48E7C56F">
                <wp:simplePos x="0" y="0"/>
                <wp:positionH relativeFrom="column">
                  <wp:posOffset>3228975</wp:posOffset>
                </wp:positionH>
                <wp:positionV relativeFrom="paragraph">
                  <wp:posOffset>63500</wp:posOffset>
                </wp:positionV>
                <wp:extent cx="304800" cy="4572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62922D" w14:textId="68609B84" w:rsidR="00551B9B" w:rsidRPr="00484D62" w:rsidRDefault="00551B9B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484D62">
                              <w:rPr>
                                <w:b/>
                                <w:bCs/>
                                <w:u w:val="single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2A63C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54.25pt;margin-top:5pt;width:24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" filled="f" stroked="f" strokeweight=".5pt">
                <v:textbox>
                  <w:txbxContent>
                    <w:p w14:paraId="0362922D" w14:textId="68609B84" w:rsidR="00551B9B" w:rsidRPr="00484D62" w:rsidRDefault="00551B9B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484D62">
                        <w:rPr>
                          <w:b/>
                          <w:bCs/>
                          <w:u w:val="single"/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="008C1807">
        <w:rPr>
          <w:noProof/>
        </w:rPr>
        <w:drawing>
          <wp:anchor distT="0" distB="0" distL="114300" distR="114300" simplePos="0" relativeHeight="251658240" behindDoc="0" locked="0" layoutInCell="1" allowOverlap="1" wp14:anchorId="256A651F" wp14:editId="568F022D">
            <wp:simplePos x="0" y="0"/>
            <wp:positionH relativeFrom="page">
              <wp:align>right</wp:align>
            </wp:positionH>
            <wp:positionV relativeFrom="paragraph">
              <wp:posOffset>6350</wp:posOffset>
            </wp:positionV>
            <wp:extent cx="3194685" cy="2705100"/>
            <wp:effectExtent l="0" t="0" r="5715" b="0"/>
            <wp:wrapSquare wrapText="bothSides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1"/>
                    <a:stretch/>
                  </pic:blipFill>
                  <pic:spPr bwMode="auto">
                    <a:xfrm>
                      <a:off x="0" y="0"/>
                      <a:ext cx="319468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E6C0DC" w14:textId="2B721BE0" w:rsidR="00AD234F" w:rsidRPr="00502829" w:rsidRDefault="002C44CB" w:rsidP="00502829">
      <w:r>
        <w:t xml:space="preserve">When we first </w:t>
      </w:r>
      <w:proofErr w:type="gramStart"/>
      <w:r>
        <w:t>open</w:t>
      </w:r>
      <w:r w:rsidR="00AD234F">
        <w:t xml:space="preserve"> up</w:t>
      </w:r>
      <w:proofErr w:type="gramEnd"/>
      <w:r w:rsidR="00AD234F">
        <w:t xml:space="preserve"> Unity this is the user interface which we are presented with</w:t>
      </w:r>
      <w:r w:rsidR="00523AD5">
        <w:t>, there are a lot of components to play around with and this was all something completely new to me.</w:t>
      </w:r>
      <w:r w:rsidR="005A13CD">
        <w:t xml:space="preserve"> I went on to do some research </w:t>
      </w:r>
      <w:proofErr w:type="gramStart"/>
      <w:r w:rsidR="005A13CD">
        <w:t>in order to</w:t>
      </w:r>
      <w:proofErr w:type="gramEnd"/>
      <w:r w:rsidR="005A13CD">
        <w:t xml:space="preserve"> get familiar with the application and </w:t>
      </w:r>
      <w:r w:rsidR="00D539E9">
        <w:t>to get started with the creation of the game.</w:t>
      </w:r>
      <w:r w:rsidR="008D1B33">
        <w:t xml:space="preserve"> </w:t>
      </w:r>
      <w:proofErr w:type="gramStart"/>
      <w:r w:rsidR="008D1B33">
        <w:t>So</w:t>
      </w:r>
      <w:proofErr w:type="gramEnd"/>
      <w:r w:rsidR="008D1B33">
        <w:t xml:space="preserve"> the first step of the development</w:t>
      </w:r>
      <w:r w:rsidR="00D4006D">
        <w:t xml:space="preserve"> for me</w:t>
      </w:r>
      <w:r w:rsidR="008D1B33">
        <w:t xml:space="preserve"> was to know what each component in the user interface does and how I could use each one to help me create my game.</w:t>
      </w:r>
      <w:r w:rsidR="006A7421">
        <w:t xml:space="preserve"> </w:t>
      </w:r>
    </w:p>
    <w:p w14:paraId="5611A2F9" w14:textId="2D4A090A" w:rsidR="00A76CF0" w:rsidRPr="00A76CF0" w:rsidRDefault="00A76CF0" w:rsidP="00A76CF0"/>
    <w:p w14:paraId="7A4BB198" w14:textId="5FD31A34" w:rsidR="00902BEA" w:rsidRDefault="00902BEA" w:rsidP="003F5541">
      <w:pPr>
        <w:rPr>
          <w:noProof/>
        </w:rPr>
      </w:pPr>
    </w:p>
    <w:p w14:paraId="65538C45" w14:textId="77777777" w:rsidR="007A512E" w:rsidRDefault="007A512E" w:rsidP="003F5541"/>
    <w:p w14:paraId="3EA4F21D" w14:textId="4DA3F0D9" w:rsidR="003F5541" w:rsidRDefault="007A512E" w:rsidP="003F554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18169CC" wp14:editId="0B2C7BAE">
            <wp:simplePos x="0" y="0"/>
            <wp:positionH relativeFrom="page">
              <wp:align>right</wp:align>
            </wp:positionH>
            <wp:positionV relativeFrom="paragraph">
              <wp:posOffset>55245</wp:posOffset>
            </wp:positionV>
            <wp:extent cx="3286125" cy="914400"/>
            <wp:effectExtent l="0" t="0" r="9525" b="0"/>
            <wp:wrapSquare wrapText="bothSides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01" r="28646" b="4938"/>
                    <a:stretch/>
                  </pic:blipFill>
                  <pic:spPr bwMode="auto">
                    <a:xfrm>
                      <a:off x="0" y="0"/>
                      <a:ext cx="328612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1B9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67691D" wp14:editId="73BD4981">
                <wp:simplePos x="0" y="0"/>
                <wp:positionH relativeFrom="column">
                  <wp:posOffset>3048000</wp:posOffset>
                </wp:positionH>
                <wp:positionV relativeFrom="paragraph">
                  <wp:posOffset>-116205</wp:posOffset>
                </wp:positionV>
                <wp:extent cx="304800" cy="4572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0E8401" w14:textId="402DDF34" w:rsidR="00551B9B" w:rsidRPr="00484D62" w:rsidRDefault="00551B9B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484D62">
                              <w:rPr>
                                <w:b/>
                                <w:bCs/>
                                <w:u w:val="single"/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7691D" id="Text Box 4" o:spid="_x0000_s1027" type="#_x0000_t202" style="position:absolute;margin-left:240pt;margin-top:-9.15pt;width:24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" filled="f" stroked="f" strokeweight=".5pt">
                <v:textbox>
                  <w:txbxContent>
                    <w:p w14:paraId="3A0E8401" w14:textId="402DDF34" w:rsidR="00551B9B" w:rsidRPr="00484D62" w:rsidRDefault="00551B9B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484D62">
                        <w:rPr>
                          <w:b/>
                          <w:bCs/>
                          <w:u w:val="single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="00993F50">
        <w:t>After some research and playing about with the applic</w:t>
      </w:r>
      <w:r w:rsidR="001F7766">
        <w:t xml:space="preserve">ation I imported some assets which are sort of like objects which </w:t>
      </w:r>
      <w:r w:rsidR="00421F71">
        <w:t xml:space="preserve">you can add into your scene and give it different </w:t>
      </w:r>
      <w:r w:rsidR="00B26E99">
        <w:t xml:space="preserve">components and edit it. These assets are what I will be using to create a </w:t>
      </w:r>
      <w:r w:rsidR="00AA084B">
        <w:t>basic idea of the game which I plan to make</w:t>
      </w:r>
      <w:r w:rsidR="008062AE">
        <w:t>.</w:t>
      </w:r>
      <w:r w:rsidR="00CE4F99">
        <w:t xml:space="preserve"> Right </w:t>
      </w:r>
      <w:proofErr w:type="gramStart"/>
      <w:r w:rsidR="00CE4F99">
        <w:t>now</w:t>
      </w:r>
      <w:proofErr w:type="gramEnd"/>
      <w:r w:rsidR="00CE4F99">
        <w:t xml:space="preserve"> I have two scripts on there but I can import all sorts of existing object on there. I will be talking more about what these existing scripts are.</w:t>
      </w:r>
    </w:p>
    <w:p w14:paraId="68F8C1EF" w14:textId="6E71D050" w:rsidR="0083602C" w:rsidRDefault="00C63422" w:rsidP="003F554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AE4371" wp14:editId="17F5A2DF">
                <wp:simplePos x="0" y="0"/>
                <wp:positionH relativeFrom="column">
                  <wp:posOffset>4038600</wp:posOffset>
                </wp:positionH>
                <wp:positionV relativeFrom="paragraph">
                  <wp:posOffset>4445</wp:posOffset>
                </wp:positionV>
                <wp:extent cx="304800" cy="4572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1C885D" w14:textId="5393959B" w:rsidR="0083602C" w:rsidRPr="00484D62" w:rsidRDefault="0083602C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484D62">
                              <w:rPr>
                                <w:b/>
                                <w:bCs/>
                                <w:u w:val="single"/>
                              </w:rPr>
                              <w:t>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E4371" id="Text Box 6" o:spid="_x0000_s1028" type="#_x0000_t202" style="position:absolute;margin-left:318pt;margin-top:.35pt;width:24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" filled="f" stroked="f" strokeweight=".5pt">
                <v:textbox>
                  <w:txbxContent>
                    <w:p w14:paraId="6A1C885D" w14:textId="5393959B" w:rsidR="0083602C" w:rsidRPr="00484D62" w:rsidRDefault="0083602C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484D62">
                        <w:rPr>
                          <w:b/>
                          <w:bCs/>
                          <w:u w:val="single"/>
                        </w:rPr>
                        <w:t>3.</w:t>
                      </w:r>
                    </w:p>
                  </w:txbxContent>
                </v:textbox>
              </v:shape>
            </w:pict>
          </mc:Fallback>
        </mc:AlternateContent>
      </w:r>
    </w:p>
    <w:p w14:paraId="24895D57" w14:textId="32EDF8E2" w:rsidR="008062AE" w:rsidRDefault="00C63422" w:rsidP="003F554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5B35D04" wp14:editId="13074154">
            <wp:simplePos x="0" y="0"/>
            <wp:positionH relativeFrom="page">
              <wp:align>right</wp:align>
            </wp:positionH>
            <wp:positionV relativeFrom="paragraph">
              <wp:posOffset>55245</wp:posOffset>
            </wp:positionV>
            <wp:extent cx="3188970" cy="1905000"/>
            <wp:effectExtent l="0" t="0" r="0" b="0"/>
            <wp:wrapSquare wrapText="bothSides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5"/>
                    <a:stretch/>
                  </pic:blipFill>
                  <pic:spPr bwMode="auto">
                    <a:xfrm>
                      <a:off x="0" y="0"/>
                      <a:ext cx="318897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7E7">
        <w:t xml:space="preserve">This is the basic scene which I am starting off with </w:t>
      </w:r>
      <w:r w:rsidR="00B90F31">
        <w:t xml:space="preserve">and in the </w:t>
      </w:r>
      <w:r w:rsidR="003E2ED3">
        <w:t>center</w:t>
      </w:r>
      <w:r w:rsidR="00B90F31">
        <w:t xml:space="preserve"> of the </w:t>
      </w:r>
      <w:r w:rsidR="003E2ED3">
        <w:t>screen there is a</w:t>
      </w:r>
      <w:r w:rsidR="00DA6C55">
        <w:t xml:space="preserve"> </w:t>
      </w:r>
      <w:proofErr w:type="spellStart"/>
      <w:r w:rsidR="00DA6C55">
        <w:t>Maincamera</w:t>
      </w:r>
      <w:proofErr w:type="spellEnd"/>
      <w:r w:rsidR="00DA6C55">
        <w:t xml:space="preserve"> which is a box which shows what will be in the frame once the game is run, you can see a little box on the </w:t>
      </w:r>
      <w:r w:rsidR="00241337">
        <w:t>bottom right which displays a preview of the camera shot as I am adding new objects and components into the frame.</w:t>
      </w:r>
      <w:r w:rsidR="00AA4127">
        <w:t xml:space="preserve"> The </w:t>
      </w:r>
      <w:proofErr w:type="gramStart"/>
      <w:r w:rsidR="00AA4127">
        <w:t>right hand</w:t>
      </w:r>
      <w:proofErr w:type="gramEnd"/>
      <w:r w:rsidR="00AA4127">
        <w:t xml:space="preserve"> panel</w:t>
      </w:r>
      <w:r w:rsidR="00A47D40">
        <w:t xml:space="preserve"> is where </w:t>
      </w:r>
      <w:r w:rsidR="000123A1">
        <w:t xml:space="preserve">we can see the different options </w:t>
      </w:r>
      <w:r w:rsidR="00BD438D">
        <w:t>to make any changes to the selected object</w:t>
      </w:r>
      <w:r w:rsidR="00DD49FE">
        <w:t>, here is where I will be adding any new components to the player model and to the</w:t>
      </w:r>
      <w:r w:rsidR="00CC3C4E">
        <w:t xml:space="preserve"> platforms.</w:t>
      </w:r>
    </w:p>
    <w:p w14:paraId="68A15000" w14:textId="38715930" w:rsidR="0083602C" w:rsidRDefault="0083602C" w:rsidP="003F5541"/>
    <w:p w14:paraId="2DC88A7D" w14:textId="6F775496" w:rsidR="00F878CD" w:rsidRDefault="00F878CD" w:rsidP="003F554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056D79" wp14:editId="631F4BC1">
                <wp:simplePos x="0" y="0"/>
                <wp:positionH relativeFrom="column">
                  <wp:posOffset>3619500</wp:posOffset>
                </wp:positionH>
                <wp:positionV relativeFrom="paragraph">
                  <wp:posOffset>301625</wp:posOffset>
                </wp:positionV>
                <wp:extent cx="304800" cy="4572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A365DC" w14:textId="4C9BD9CA" w:rsidR="00966598" w:rsidRPr="00484D62" w:rsidRDefault="00966598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484D62">
                              <w:rPr>
                                <w:b/>
                                <w:bCs/>
                                <w:u w:val="single"/>
                              </w:rPr>
                              <w:t>4.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56D79" id="Text Box 9" o:spid="_x0000_s1029" type="#_x0000_t202" style="position:absolute;margin-left:285pt;margin-top:23.75pt;width:24pt;height:3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" filled="f" stroked="f" strokeweight=".5pt">
                <v:textbox>
                  <w:txbxContent>
                    <w:p w14:paraId="70A365DC" w14:textId="4C9BD9CA" w:rsidR="00966598" w:rsidRPr="00484D62" w:rsidRDefault="00966598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484D62">
                        <w:rPr>
                          <w:b/>
                          <w:bCs/>
                          <w:u w:val="single"/>
                        </w:rPr>
                        <w:t>4.</w:t>
                      </w:r>
                    </w:p>
                  </w:txbxContent>
                </v:textbox>
              </v:shape>
            </w:pict>
          </mc:Fallback>
        </mc:AlternateContent>
      </w:r>
    </w:p>
    <w:p w14:paraId="1943A39C" w14:textId="77777777" w:rsidR="00F878CD" w:rsidRDefault="00F878CD" w:rsidP="003F5541">
      <w:pPr>
        <w:rPr>
          <w:noProof/>
        </w:rPr>
      </w:pPr>
    </w:p>
    <w:p w14:paraId="7AA1DB6E" w14:textId="0175A4E5" w:rsidR="00966598" w:rsidRDefault="00F878CD" w:rsidP="003F554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71999F8" wp14:editId="31F3F185">
            <wp:simplePos x="0" y="0"/>
            <wp:positionH relativeFrom="column">
              <wp:posOffset>3590925</wp:posOffset>
            </wp:positionH>
            <wp:positionV relativeFrom="paragraph">
              <wp:posOffset>5080</wp:posOffset>
            </wp:positionV>
            <wp:extent cx="2752725" cy="2960370"/>
            <wp:effectExtent l="0" t="0" r="9525" b="0"/>
            <wp:wrapSquare wrapText="bothSides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81" t="4321" b="33951"/>
                    <a:stretch/>
                  </pic:blipFill>
                  <pic:spPr bwMode="auto">
                    <a:xfrm>
                      <a:off x="0" y="0"/>
                      <a:ext cx="2752725" cy="296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431">
        <w:rPr>
          <w:noProof/>
        </w:rPr>
        <w:t xml:space="preserve">Screenshot 4 here shows </w:t>
      </w:r>
      <w:r w:rsidR="00775CEB">
        <w:rPr>
          <w:noProof/>
        </w:rPr>
        <w:t xml:space="preserve">a closer look into the right panel of the user interface. This screenshot specifically show the information of our selected object which </w:t>
      </w:r>
      <w:r w:rsidR="001730AE">
        <w:rPr>
          <w:noProof/>
        </w:rPr>
        <w:t>here is the main player on the screen.</w:t>
      </w:r>
      <w:r w:rsidR="001B7A16">
        <w:rPr>
          <w:noProof/>
        </w:rPr>
        <w:t xml:space="preserve"> </w:t>
      </w:r>
      <w:r w:rsidR="00C72E8A">
        <w:rPr>
          <w:noProof/>
        </w:rPr>
        <w:t>At the top we can see the transform panel where we can control the positions and size of the selected object</w:t>
      </w:r>
      <w:r w:rsidR="00AA2A82">
        <w:rPr>
          <w:noProof/>
        </w:rPr>
        <w:t xml:space="preserve"> and at the bottom we can see the co</w:t>
      </w:r>
      <w:r w:rsidR="002401AA">
        <w:rPr>
          <w:noProof/>
        </w:rPr>
        <w:t>mponents</w:t>
      </w:r>
      <w:r w:rsidR="00D95C6F">
        <w:rPr>
          <w:noProof/>
        </w:rPr>
        <w:t xml:space="preserve"> </w:t>
      </w:r>
      <w:r w:rsidR="003005ED">
        <w:rPr>
          <w:noProof/>
        </w:rPr>
        <w:t>which I have added to my player character</w:t>
      </w:r>
      <w:r w:rsidR="00934F20">
        <w:rPr>
          <w:noProof/>
        </w:rPr>
        <w:t xml:space="preserve">. The first component I added is the </w:t>
      </w:r>
      <w:r w:rsidR="00E50ACE">
        <w:rPr>
          <w:noProof/>
        </w:rPr>
        <w:t>B</w:t>
      </w:r>
      <w:r w:rsidR="00934F20">
        <w:rPr>
          <w:noProof/>
        </w:rPr>
        <w:t xml:space="preserve">ox </w:t>
      </w:r>
      <w:r w:rsidR="00E50ACE">
        <w:rPr>
          <w:noProof/>
        </w:rPr>
        <w:t>C</w:t>
      </w:r>
      <w:r w:rsidR="00934F20">
        <w:rPr>
          <w:noProof/>
        </w:rPr>
        <w:t>ollider</w:t>
      </w:r>
      <w:r w:rsidR="00E50ACE">
        <w:rPr>
          <w:noProof/>
        </w:rPr>
        <w:t xml:space="preserve"> 2D </w:t>
      </w:r>
      <w:r w:rsidR="008048E3">
        <w:rPr>
          <w:noProof/>
        </w:rPr>
        <w:t xml:space="preserve">which is added and used to handle the physical </w:t>
      </w:r>
      <w:r w:rsidR="00366D69">
        <w:rPr>
          <w:noProof/>
        </w:rPr>
        <w:t>collisions of the object.</w:t>
      </w:r>
      <w:r w:rsidR="008D51BE">
        <w:rPr>
          <w:noProof/>
        </w:rPr>
        <w:t xml:space="preserve"> I also added </w:t>
      </w:r>
      <w:r w:rsidR="008F7E82">
        <w:rPr>
          <w:noProof/>
        </w:rPr>
        <w:t xml:space="preserve">a Rigidbody 2D component which </w:t>
      </w:r>
      <w:r w:rsidR="007F4254">
        <w:rPr>
          <w:noProof/>
        </w:rPr>
        <w:t>allows us to control the physics of the object</w:t>
      </w:r>
      <w:r w:rsidR="007A7571">
        <w:rPr>
          <w:noProof/>
        </w:rPr>
        <w:t xml:space="preserve">. At the bottom </w:t>
      </w:r>
      <w:r w:rsidR="008D3B3F">
        <w:rPr>
          <w:noProof/>
        </w:rPr>
        <w:t xml:space="preserve">you can see a script component which is where the external coding takes place </w:t>
      </w:r>
      <w:r w:rsidR="007C27E8">
        <w:rPr>
          <w:noProof/>
        </w:rPr>
        <w:t>and I will explain this in detail with the next screenshot.</w:t>
      </w:r>
      <w:r w:rsidR="002401AA">
        <w:rPr>
          <w:noProof/>
        </w:rPr>
        <w:t xml:space="preserve">  </w:t>
      </w:r>
    </w:p>
    <w:p w14:paraId="013D3A14" w14:textId="77777777" w:rsidR="00FC6710" w:rsidRDefault="00FC6710" w:rsidP="003F5541">
      <w:pPr>
        <w:rPr>
          <w:noProof/>
        </w:rPr>
      </w:pPr>
    </w:p>
    <w:p w14:paraId="35D76E16" w14:textId="3B8C93FA" w:rsidR="00FC6710" w:rsidRDefault="00FC6710" w:rsidP="003F5541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C4F5E5" wp14:editId="2BDD3870">
                <wp:simplePos x="0" y="0"/>
                <wp:positionH relativeFrom="column">
                  <wp:posOffset>2933700</wp:posOffset>
                </wp:positionH>
                <wp:positionV relativeFrom="paragraph">
                  <wp:posOffset>180975</wp:posOffset>
                </wp:positionV>
                <wp:extent cx="304800" cy="4572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FACC7C" w14:textId="61C7E871" w:rsidR="00181822" w:rsidRPr="00181822" w:rsidRDefault="00181822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181822">
                              <w:rPr>
                                <w:b/>
                                <w:bCs/>
                                <w:u w:val="single"/>
                              </w:rPr>
                              <w:t>5.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4F5E5" id="Text Box 11" o:spid="_x0000_s1030" type="#_x0000_t202" style="position:absolute;margin-left:231pt;margin-top:14.25pt;width:24pt;height:3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" filled="f" stroked="f" strokeweight=".5pt">
                <v:textbox>
                  <w:txbxContent>
                    <w:p w14:paraId="67FACC7C" w14:textId="61C7E871" w:rsidR="00181822" w:rsidRPr="00181822" w:rsidRDefault="00181822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181822">
                        <w:rPr>
                          <w:b/>
                          <w:bCs/>
                          <w:u w:val="single"/>
                        </w:rPr>
                        <w:t>5.</w:t>
                      </w:r>
                    </w:p>
                  </w:txbxContent>
                </v:textbox>
              </v:shape>
            </w:pict>
          </mc:Fallback>
        </mc:AlternateContent>
      </w:r>
    </w:p>
    <w:p w14:paraId="3A4C774B" w14:textId="77E4AB46" w:rsidR="00FC6710" w:rsidRDefault="00FC6710" w:rsidP="003F554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13C8920" wp14:editId="77F690C0">
            <wp:simplePos x="0" y="0"/>
            <wp:positionH relativeFrom="page">
              <wp:posOffset>3869055</wp:posOffset>
            </wp:positionH>
            <wp:positionV relativeFrom="paragraph">
              <wp:posOffset>229235</wp:posOffset>
            </wp:positionV>
            <wp:extent cx="3665220" cy="3990975"/>
            <wp:effectExtent l="0" t="0" r="0" b="9525"/>
            <wp:wrapSquare wrapText="bothSides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736" b="43827"/>
                    <a:stretch/>
                  </pic:blipFill>
                  <pic:spPr bwMode="auto">
                    <a:xfrm>
                      <a:off x="0" y="0"/>
                      <a:ext cx="366522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536D92" w14:textId="602B196C" w:rsidR="00935D69" w:rsidRDefault="00A27FAE" w:rsidP="003F5541">
      <w:pPr>
        <w:rPr>
          <w:noProof/>
        </w:rPr>
      </w:pPr>
      <w:r>
        <w:rPr>
          <w:noProof/>
        </w:rPr>
        <w:t>Once you add the script component to the particular object</w:t>
      </w:r>
      <w:r w:rsidR="002A2C1C">
        <w:rPr>
          <w:noProof/>
        </w:rPr>
        <w:t>,</w:t>
      </w:r>
      <w:r>
        <w:rPr>
          <w:noProof/>
        </w:rPr>
        <w:t xml:space="preserve"> </w:t>
      </w:r>
      <w:r w:rsidR="00763851">
        <w:rPr>
          <w:noProof/>
        </w:rPr>
        <w:t>you</w:t>
      </w:r>
      <w:r w:rsidR="002A2C1C">
        <w:rPr>
          <w:noProof/>
        </w:rPr>
        <w:t xml:space="preserve"> then</w:t>
      </w:r>
      <w:r w:rsidR="00763851">
        <w:rPr>
          <w:noProof/>
        </w:rPr>
        <w:t xml:space="preserve"> add and edit the code in an external application and not in </w:t>
      </w:r>
      <w:r w:rsidR="002A2C1C">
        <w:rPr>
          <w:noProof/>
        </w:rPr>
        <w:t>U</w:t>
      </w:r>
      <w:r w:rsidR="00763851">
        <w:rPr>
          <w:noProof/>
        </w:rPr>
        <w:t>nity</w:t>
      </w:r>
      <w:r w:rsidR="002A2C1C">
        <w:rPr>
          <w:noProof/>
        </w:rPr>
        <w:t xml:space="preserve"> itself</w:t>
      </w:r>
      <w:r w:rsidR="00763851">
        <w:rPr>
          <w:noProof/>
        </w:rPr>
        <w:t xml:space="preserve"> and so I used </w:t>
      </w:r>
      <w:r w:rsidR="0005459D">
        <w:rPr>
          <w:noProof/>
        </w:rPr>
        <w:t>Microsoft Visual Studio</w:t>
      </w:r>
      <w:r w:rsidR="002A2C1C">
        <w:rPr>
          <w:noProof/>
        </w:rPr>
        <w:t xml:space="preserve"> to carry this out. The screenshot 5 shows the </w:t>
      </w:r>
      <w:r w:rsidR="002F2ADB">
        <w:rPr>
          <w:noProof/>
        </w:rPr>
        <w:t xml:space="preserve">code I have as of now for the playable in game character. By defaul when you create a script there will be a </w:t>
      </w:r>
      <w:r w:rsidR="00422CF7">
        <w:rPr>
          <w:noProof/>
        </w:rPr>
        <w:t xml:space="preserve">public class with the name you named the script, in this case </w:t>
      </w:r>
      <w:r w:rsidR="00482CC4">
        <w:rPr>
          <w:noProof/>
        </w:rPr>
        <w:t xml:space="preserve">its called </w:t>
      </w:r>
      <w:r w:rsidR="00422CF7">
        <w:rPr>
          <w:noProof/>
        </w:rPr>
        <w:t>playerwalk</w:t>
      </w:r>
      <w:r w:rsidR="00482CC4">
        <w:rPr>
          <w:noProof/>
        </w:rPr>
        <w:t>.</w:t>
      </w:r>
      <w:r w:rsidR="00866B90">
        <w:rPr>
          <w:noProof/>
        </w:rPr>
        <w:t xml:space="preserve"> Firstly, on line 7 I added a Rigidbody2D and an</w:t>
      </w:r>
      <w:r w:rsidR="004D1A6C">
        <w:rPr>
          <w:noProof/>
        </w:rPr>
        <w:t>d named it rb and this is where I will be storing the players rigid body. Then on line 8 I added a float</w:t>
      </w:r>
      <w:r w:rsidR="001E0C73">
        <w:rPr>
          <w:noProof/>
        </w:rPr>
        <w:t xml:space="preserve"> named moveInputH and this used to store and detect the user</w:t>
      </w:r>
      <w:r w:rsidR="00A4293F">
        <w:rPr>
          <w:noProof/>
        </w:rPr>
        <w:t>’</w:t>
      </w:r>
      <w:r w:rsidR="001E0C73">
        <w:rPr>
          <w:noProof/>
        </w:rPr>
        <w:t>s input</w:t>
      </w:r>
      <w:r w:rsidR="00FD029B">
        <w:rPr>
          <w:noProof/>
        </w:rPr>
        <w:t>. Line 9 as we can see is another float which I have added in for the speed of the player and I can change this speed to whatever I wish to in Unity itself</w:t>
      </w:r>
      <w:r w:rsidR="00F417F0">
        <w:rPr>
          <w:noProof/>
        </w:rPr>
        <w:t xml:space="preserve"> and simply modify it by giving it different figures.</w:t>
      </w:r>
      <w:r w:rsidR="00935D69">
        <w:rPr>
          <w:noProof/>
        </w:rPr>
        <w:t xml:space="preserve"> </w:t>
      </w:r>
      <w:r w:rsidR="000C5C64">
        <w:rPr>
          <w:noProof/>
        </w:rPr>
        <w:t>Following that</w:t>
      </w:r>
      <w:r w:rsidR="00285BDF">
        <w:rPr>
          <w:noProof/>
        </w:rPr>
        <w:t xml:space="preserve"> I </w:t>
      </w:r>
      <w:r w:rsidR="00DB78D5">
        <w:rPr>
          <w:noProof/>
        </w:rPr>
        <w:t>set the Rigidbody2D variable</w:t>
      </w:r>
      <w:r w:rsidR="002953F8">
        <w:rPr>
          <w:noProof/>
        </w:rPr>
        <w:t xml:space="preserve"> equal to the the rigid body component of the player </w:t>
      </w:r>
      <w:r w:rsidR="000A6618">
        <w:rPr>
          <w:noProof/>
        </w:rPr>
        <w:t>as you can see on line 14 inside the void Start function.</w:t>
      </w:r>
      <w:r w:rsidR="00482BE7">
        <w:rPr>
          <w:noProof/>
        </w:rPr>
        <w:t xml:space="preserve"> </w:t>
      </w:r>
      <w:r w:rsidR="00B3473A">
        <w:rPr>
          <w:noProof/>
        </w:rPr>
        <w:t xml:space="preserve">After this I moved on to the update function and this is where I </w:t>
      </w:r>
      <w:r w:rsidR="00CC363B">
        <w:rPr>
          <w:noProof/>
        </w:rPr>
        <w:t>added the player movement keys so that the player moves as I press the arrow keys.</w:t>
      </w:r>
      <w:r w:rsidR="006B5DF3">
        <w:rPr>
          <w:noProof/>
        </w:rPr>
        <w:t xml:space="preserve"> I added this in line 23 and because I added the the horizontal plane </w:t>
      </w:r>
      <w:r w:rsidR="00FD431F">
        <w:rPr>
          <w:noProof/>
        </w:rPr>
        <w:t>for now only the right and left keys control the player</w:t>
      </w:r>
      <w:r w:rsidR="001B78B5">
        <w:rPr>
          <w:noProof/>
        </w:rPr>
        <w:t xml:space="preserve"> and then in line 24 </w:t>
      </w:r>
      <w:r w:rsidR="009506F6">
        <w:rPr>
          <w:noProof/>
        </w:rPr>
        <w:t xml:space="preserve">I set the horizontal velocity </w:t>
      </w:r>
      <w:r w:rsidR="0059281D">
        <w:rPr>
          <w:noProof/>
        </w:rPr>
        <w:t>according to the speed I put and the values of the velocity are used here to determine the direction which the character moves.</w:t>
      </w:r>
      <w:r w:rsidR="00DB78D5">
        <w:rPr>
          <w:noProof/>
        </w:rPr>
        <w:t xml:space="preserve"> </w:t>
      </w:r>
    </w:p>
    <w:p w14:paraId="5BEE7D0E" w14:textId="2C55E362" w:rsidR="00FC6710" w:rsidRDefault="00FC6710" w:rsidP="003F5541">
      <w:pPr>
        <w:rPr>
          <w:noProof/>
        </w:rPr>
      </w:pPr>
    </w:p>
    <w:p w14:paraId="2A2E4888" w14:textId="2D3E46D3" w:rsidR="0083602C" w:rsidRDefault="0083602C" w:rsidP="003F5541"/>
    <w:p w14:paraId="65D0E069" w14:textId="695136DE" w:rsidR="0083602C" w:rsidRDefault="0083602C" w:rsidP="003F5541"/>
    <w:p w14:paraId="7CFDC915" w14:textId="1440A687" w:rsidR="0083602C" w:rsidRDefault="0083602C" w:rsidP="003F5541"/>
    <w:p w14:paraId="7A6A93E7" w14:textId="61ACFDDB" w:rsidR="00E25B30" w:rsidRDefault="00E25B30" w:rsidP="003F5541">
      <w:pPr>
        <w:rPr>
          <w:noProof/>
        </w:rPr>
      </w:pPr>
    </w:p>
    <w:p w14:paraId="4A4D4070" w14:textId="0E063C4F" w:rsidR="0083602C" w:rsidRDefault="0083602C" w:rsidP="003F5541"/>
    <w:p w14:paraId="799BC96D" w14:textId="747E869F" w:rsidR="0083602C" w:rsidRDefault="00FC6710" w:rsidP="003F554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40E56E" wp14:editId="2C0DC388">
                <wp:simplePos x="0" y="0"/>
                <wp:positionH relativeFrom="margin">
                  <wp:posOffset>2590800</wp:posOffset>
                </wp:positionH>
                <wp:positionV relativeFrom="paragraph">
                  <wp:posOffset>-1905</wp:posOffset>
                </wp:positionV>
                <wp:extent cx="361950" cy="4572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F163BA" w14:textId="01F26CE7" w:rsidR="00FC6710" w:rsidRPr="00181822" w:rsidRDefault="00C63422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6</w:t>
                            </w:r>
                            <w:r w:rsidR="00FC6710" w:rsidRPr="00181822">
                              <w:rPr>
                                <w:b/>
                                <w:bCs/>
                                <w:u w:val="single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0E56E" id="Text Box 14" o:spid="_x0000_s1031" type="#_x0000_t202" style="position:absolute;margin-left:204pt;margin-top:-.15pt;width:28.5pt;height:3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" filled="f" stroked="f" strokeweight=".5pt">
                <v:textbox>
                  <w:txbxContent>
                    <w:p w14:paraId="6DF163BA" w14:textId="01F26CE7" w:rsidR="00FC6710" w:rsidRPr="00181822" w:rsidRDefault="00C63422">
                      <w:pPr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b/>
                          <w:bCs/>
                          <w:u w:val="single"/>
                        </w:rPr>
                        <w:t>6</w:t>
                      </w:r>
                      <w:r w:rsidR="00FC6710" w:rsidRPr="00181822">
                        <w:rPr>
                          <w:b/>
                          <w:bCs/>
                          <w:u w:val="single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8E8BFB" w14:textId="329430C6" w:rsidR="0083602C" w:rsidRDefault="00FC6710" w:rsidP="003F5541">
      <w:r>
        <w:rPr>
          <w:noProof/>
        </w:rPr>
        <w:drawing>
          <wp:anchor distT="0" distB="0" distL="114300" distR="114300" simplePos="0" relativeHeight="251675648" behindDoc="0" locked="0" layoutInCell="1" allowOverlap="1" wp14:anchorId="26CF0D57" wp14:editId="553D659F">
            <wp:simplePos x="0" y="0"/>
            <wp:positionH relativeFrom="page">
              <wp:align>right</wp:align>
            </wp:positionH>
            <wp:positionV relativeFrom="paragraph">
              <wp:posOffset>47625</wp:posOffset>
            </wp:positionV>
            <wp:extent cx="4015740" cy="2533650"/>
            <wp:effectExtent l="0" t="0" r="381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21"/>
                    <a:stretch/>
                  </pic:blipFill>
                  <pic:spPr bwMode="auto">
                    <a:xfrm>
                      <a:off x="0" y="0"/>
                      <a:ext cx="401574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1052F3" w14:textId="29CFAAC9" w:rsidR="0083602C" w:rsidRDefault="00CF60B2" w:rsidP="003F5541">
      <w:r>
        <w:t xml:space="preserve">After successfully getting the player to move left and right by using the arrow keys </w:t>
      </w:r>
      <w:r w:rsidR="006D1798">
        <w:t xml:space="preserve">I then </w:t>
      </w:r>
      <w:r w:rsidR="004377F7">
        <w:t xml:space="preserve">duplicated the ground and added platforms within the scene, this means that I must now </w:t>
      </w:r>
      <w:r w:rsidR="00EA131E">
        <w:t>make it so the player can jump on to the platforms</w:t>
      </w:r>
      <w:r w:rsidR="0096451E">
        <w:t xml:space="preserve">. In order to do </w:t>
      </w:r>
      <w:proofErr w:type="gramStart"/>
      <w:r w:rsidR="0096451E">
        <w:t>this</w:t>
      </w:r>
      <w:proofErr w:type="gramEnd"/>
      <w:r w:rsidR="0096451E">
        <w:t xml:space="preserve"> I must add a new script and code in the instructions for the player, the script I made I named it </w:t>
      </w:r>
      <w:proofErr w:type="spellStart"/>
      <w:r w:rsidR="0096451E">
        <w:t>pla</w:t>
      </w:r>
      <w:r w:rsidR="00E01338">
        <w:t>yerjump</w:t>
      </w:r>
      <w:proofErr w:type="spellEnd"/>
      <w:r w:rsidR="00E01338">
        <w:t xml:space="preserve"> which can be seen in the assets panel. </w:t>
      </w:r>
    </w:p>
    <w:p w14:paraId="1B523C19" w14:textId="5481B12D" w:rsidR="0083602C" w:rsidRDefault="0083602C" w:rsidP="003F5541"/>
    <w:p w14:paraId="508B529C" w14:textId="5E5890EE" w:rsidR="0083602C" w:rsidRDefault="00C63422" w:rsidP="003F5541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A22E7D" wp14:editId="173D27B9">
                <wp:simplePos x="0" y="0"/>
                <wp:positionH relativeFrom="margin">
                  <wp:posOffset>2667000</wp:posOffset>
                </wp:positionH>
                <wp:positionV relativeFrom="paragraph">
                  <wp:posOffset>197485</wp:posOffset>
                </wp:positionV>
                <wp:extent cx="323850" cy="4572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AA9B32" w14:textId="20681B4E" w:rsidR="00C63422" w:rsidRPr="00181822" w:rsidRDefault="00C63422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7</w:t>
                            </w:r>
                            <w:r w:rsidRPr="00181822">
                              <w:rPr>
                                <w:b/>
                                <w:bCs/>
                                <w:u w:val="single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22E7D" id="Text Box 2" o:spid="_x0000_s1032" type="#_x0000_t202" style="position:absolute;margin-left:210pt;margin-top:15.55pt;width:25.5pt;height:3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" filled="f" stroked="f" strokeweight=".5pt">
                <v:textbox>
                  <w:txbxContent>
                    <w:p w14:paraId="0AAA9B32" w14:textId="20681B4E" w:rsidR="00C63422" w:rsidRPr="00181822" w:rsidRDefault="00C63422">
                      <w:pPr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b/>
                          <w:bCs/>
                          <w:u w:val="single"/>
                        </w:rPr>
                        <w:t>7</w:t>
                      </w:r>
                      <w:r w:rsidRPr="00181822">
                        <w:rPr>
                          <w:b/>
                          <w:bCs/>
                          <w:u w:val="single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F53A34" w14:textId="1E67FD9B" w:rsidR="0083602C" w:rsidRDefault="00C63422" w:rsidP="003F5541">
      <w:r>
        <w:rPr>
          <w:noProof/>
        </w:rPr>
        <w:drawing>
          <wp:anchor distT="0" distB="0" distL="114300" distR="114300" simplePos="0" relativeHeight="251678720" behindDoc="0" locked="0" layoutInCell="1" allowOverlap="1" wp14:anchorId="5C92D388" wp14:editId="36CE97EE">
            <wp:simplePos x="0" y="0"/>
            <wp:positionH relativeFrom="page">
              <wp:align>right</wp:align>
            </wp:positionH>
            <wp:positionV relativeFrom="paragraph">
              <wp:posOffset>226060</wp:posOffset>
            </wp:positionV>
            <wp:extent cx="4015740" cy="3268980"/>
            <wp:effectExtent l="0" t="0" r="3810" b="7620"/>
            <wp:wrapSquare wrapText="bothSides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4"/>
                    <a:stretch/>
                  </pic:blipFill>
                  <pic:spPr bwMode="auto">
                    <a:xfrm>
                      <a:off x="0" y="0"/>
                      <a:ext cx="4027693" cy="3279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694EA3" w14:textId="2BE4F866" w:rsidR="0083602C" w:rsidRDefault="0094769D" w:rsidP="003F5541">
      <w:r>
        <w:t xml:space="preserve">In screenshot 7 </w:t>
      </w:r>
      <w:r w:rsidR="00B60A1C">
        <w:t>we can see the final code which successfully allows the player to jump by using the arrow up key.</w:t>
      </w:r>
      <w:r w:rsidR="00DF5A8D">
        <w:t xml:space="preserve"> Now first </w:t>
      </w:r>
      <w:proofErr w:type="gramStart"/>
      <w:r w:rsidR="00DF5A8D">
        <w:t>off</w:t>
      </w:r>
      <w:proofErr w:type="gramEnd"/>
      <w:r w:rsidR="00DF5A8D">
        <w:t xml:space="preserve"> all I started off by </w:t>
      </w:r>
      <w:r w:rsidR="00E03FF5">
        <w:t xml:space="preserve">creating some variables the first of these being a variable for the rigid body of the player </w:t>
      </w:r>
      <w:r w:rsidR="00F05432">
        <w:t xml:space="preserve">in line 8. </w:t>
      </w:r>
      <w:r w:rsidR="00193973">
        <w:t>The next variable is float which will be used to determine the jump speed</w:t>
      </w:r>
      <w:r w:rsidR="00F30E86">
        <w:t xml:space="preserve"> and this is followed by a Boolean variable which will be used to determine whether the player is on the ground or in the air</w:t>
      </w:r>
      <w:r w:rsidR="004F37BD">
        <w:t xml:space="preserve">. The last of the variables is a </w:t>
      </w:r>
      <w:proofErr w:type="spellStart"/>
      <w:r w:rsidR="004F37BD">
        <w:t>layermask</w:t>
      </w:r>
      <w:proofErr w:type="spellEnd"/>
      <w:r w:rsidR="004F37BD">
        <w:t xml:space="preserve"> variable which will be used for the ground and the </w:t>
      </w:r>
      <w:r w:rsidR="00194778">
        <w:t>purpose of this is to allow the player to identify whether he is on the ground and is ready to jump again otherwise the player can have simultaneous jumping ability.</w:t>
      </w:r>
      <w:r w:rsidR="008C5BEB">
        <w:t xml:space="preserve"> In line 20 </w:t>
      </w:r>
      <w:r w:rsidR="00A966A0">
        <w:t>I made the variable ‘</w:t>
      </w:r>
      <w:proofErr w:type="spellStart"/>
      <w:r w:rsidR="00A966A0">
        <w:t>rb</w:t>
      </w:r>
      <w:proofErr w:type="spellEnd"/>
      <w:r w:rsidR="00A966A0">
        <w:t xml:space="preserve">’ equal to the player’s Rigidbody2D </w:t>
      </w:r>
      <w:r w:rsidR="00FD4E20">
        <w:t xml:space="preserve">which allows me to actually </w:t>
      </w:r>
      <w:r w:rsidR="008C333E">
        <w:t>make</w:t>
      </w:r>
      <w:r w:rsidR="00FD4E20">
        <w:t xml:space="preserve"> changes to the player</w:t>
      </w:r>
      <w:r w:rsidR="008C333E">
        <w:t>’</w:t>
      </w:r>
      <w:r w:rsidR="00FD4E20">
        <w:t>s physics</w:t>
      </w:r>
      <w:r w:rsidR="008C333E">
        <w:t>.</w:t>
      </w:r>
      <w:r w:rsidR="008F0C61">
        <w:t xml:space="preserve"> </w:t>
      </w:r>
      <w:r w:rsidR="009E2BF4">
        <w:t xml:space="preserve">After this I created a new function </w:t>
      </w:r>
      <w:proofErr w:type="spellStart"/>
      <w:r w:rsidR="00595678">
        <w:t>calle</w:t>
      </w:r>
      <w:proofErr w:type="spellEnd"/>
      <w:r w:rsidR="00595678">
        <w:t xml:space="preserve"> </w:t>
      </w:r>
      <w:proofErr w:type="spellStart"/>
      <w:r w:rsidR="00595678">
        <w:t>OnDrawGizmosSelected</w:t>
      </w:r>
      <w:proofErr w:type="spellEnd"/>
      <w:r w:rsidR="00595678">
        <w:t xml:space="preserve"> and this is used as a drawing tool and in my </w:t>
      </w:r>
      <w:proofErr w:type="gramStart"/>
      <w:r w:rsidR="00595678">
        <w:t>game</w:t>
      </w:r>
      <w:proofErr w:type="gramEnd"/>
      <w:r w:rsidR="00595678">
        <w:t xml:space="preserve"> I will be using it to draw the layer mask which will be used to identify whether the player is on the ground or not</w:t>
      </w:r>
      <w:r w:rsidR="00835BB2">
        <w:t xml:space="preserve">. After creating the new </w:t>
      </w:r>
      <w:proofErr w:type="gramStart"/>
      <w:r w:rsidR="00835BB2">
        <w:t>function</w:t>
      </w:r>
      <w:proofErr w:type="gramEnd"/>
      <w:r w:rsidR="00835BB2">
        <w:t xml:space="preserve"> I then went </w:t>
      </w:r>
      <w:r w:rsidR="00835BB2">
        <w:lastRenderedPageBreak/>
        <w:t xml:space="preserve">back into the update function to make to Boolean </w:t>
      </w:r>
      <w:proofErr w:type="spellStart"/>
      <w:r w:rsidR="00835BB2">
        <w:t>isgrounded</w:t>
      </w:r>
      <w:proofErr w:type="spellEnd"/>
      <w:r w:rsidR="00835BB2">
        <w:t xml:space="preserve"> variable </w:t>
      </w:r>
      <w:r w:rsidR="000A3E90">
        <w:t>do the drawing of the cube when the player is touching the ground</w:t>
      </w:r>
      <w:r w:rsidR="00171C52">
        <w:t xml:space="preserve"> and on line 28 I added an ‘if’ statement </w:t>
      </w:r>
      <w:r w:rsidR="007A7839">
        <w:t xml:space="preserve">to add instruction for the arrow up key which can only be used if the player is on the ground hence the </w:t>
      </w:r>
      <w:r w:rsidR="00B530DF">
        <w:t xml:space="preserve">‘&amp;&amp; </w:t>
      </w:r>
      <w:proofErr w:type="spellStart"/>
      <w:r w:rsidR="00B530DF">
        <w:t>isGrounded</w:t>
      </w:r>
      <w:proofErr w:type="spellEnd"/>
      <w:r w:rsidR="00B530DF">
        <w:t>’ is a condition inside the ‘if’ statement.</w:t>
      </w:r>
    </w:p>
    <w:p w14:paraId="0D252AE4" w14:textId="0A1A222C" w:rsidR="0011035A" w:rsidRDefault="0011035A" w:rsidP="003F554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77818D" wp14:editId="3717CD29">
                <wp:simplePos x="0" y="0"/>
                <wp:positionH relativeFrom="margin">
                  <wp:posOffset>3201837</wp:posOffset>
                </wp:positionH>
                <wp:positionV relativeFrom="paragraph">
                  <wp:posOffset>12520</wp:posOffset>
                </wp:positionV>
                <wp:extent cx="323850" cy="4572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2E8634" w14:textId="0A1415BD" w:rsidR="0011035A" w:rsidRPr="00181822" w:rsidRDefault="0011035A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8</w:t>
                            </w:r>
                            <w:r w:rsidRPr="00181822">
                              <w:rPr>
                                <w:b/>
                                <w:bCs/>
                                <w:u w:val="single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7818D" id="Text Box 16" o:spid="_x0000_s1033" type="#_x0000_t202" style="position:absolute;margin-left:252.1pt;margin-top:1pt;width:25.5pt;height:36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" filled="f" stroked="f" strokeweight=".5pt">
                <v:textbox>
                  <w:txbxContent>
                    <w:p w14:paraId="5C2E8634" w14:textId="0A1415BD" w:rsidR="0011035A" w:rsidRPr="00181822" w:rsidRDefault="0011035A">
                      <w:pPr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b/>
                          <w:bCs/>
                          <w:u w:val="single"/>
                        </w:rPr>
                        <w:t>8</w:t>
                      </w:r>
                      <w:r w:rsidRPr="00181822">
                        <w:rPr>
                          <w:b/>
                          <w:bCs/>
                          <w:u w:val="single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DDDB1A" w14:textId="77C6CE8F" w:rsidR="0011035A" w:rsidRDefault="0011035A" w:rsidP="003F5541">
      <w:r>
        <w:rPr>
          <w:noProof/>
        </w:rPr>
        <w:drawing>
          <wp:anchor distT="0" distB="0" distL="114300" distR="114300" simplePos="0" relativeHeight="251681792" behindDoc="0" locked="0" layoutInCell="1" allowOverlap="1" wp14:anchorId="2CD2CE55" wp14:editId="078B2AF4">
            <wp:simplePos x="0" y="0"/>
            <wp:positionH relativeFrom="margin">
              <wp:posOffset>3105510</wp:posOffset>
            </wp:positionH>
            <wp:positionV relativeFrom="paragraph">
              <wp:posOffset>91716</wp:posOffset>
            </wp:positionV>
            <wp:extent cx="3199765" cy="1690370"/>
            <wp:effectExtent l="0" t="0" r="635" b="5080"/>
            <wp:wrapSquare wrapText="bothSides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80"/>
                    <a:stretch/>
                  </pic:blipFill>
                  <pic:spPr bwMode="auto">
                    <a:xfrm>
                      <a:off x="0" y="0"/>
                      <a:ext cx="3199765" cy="169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8B04C" w14:textId="6B88A760" w:rsidR="00A937F5" w:rsidRDefault="00C71055" w:rsidP="003F5541"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D3FA41C" wp14:editId="32AFE999">
                <wp:simplePos x="0" y="0"/>
                <wp:positionH relativeFrom="column">
                  <wp:posOffset>5162699</wp:posOffset>
                </wp:positionH>
                <wp:positionV relativeFrom="paragraph">
                  <wp:posOffset>1821117</wp:posOffset>
                </wp:positionV>
                <wp:extent cx="456480" cy="18360"/>
                <wp:effectExtent l="95250" t="133350" r="115570" b="17272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564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C56F3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402.25pt;margin-top:134.9pt;width:44.45pt;height:18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">
                <v:imagedata r:id="rId21" o:title=""/>
              </v:shape>
            </w:pict>
          </mc:Fallback>
        </mc:AlternateContent>
      </w:r>
      <w:r w:rsidR="00A937F5">
        <w:rPr>
          <w:noProof/>
        </w:rPr>
        <w:drawing>
          <wp:anchor distT="0" distB="0" distL="114300" distR="114300" simplePos="0" relativeHeight="251684864" behindDoc="0" locked="0" layoutInCell="1" allowOverlap="1" wp14:anchorId="762AB865" wp14:editId="77B96180">
            <wp:simplePos x="0" y="0"/>
            <wp:positionH relativeFrom="page">
              <wp:align>right</wp:align>
            </wp:positionH>
            <wp:positionV relativeFrom="paragraph">
              <wp:posOffset>1537599</wp:posOffset>
            </wp:positionV>
            <wp:extent cx="3455595" cy="396815"/>
            <wp:effectExtent l="0" t="0" r="0" b="3810"/>
            <wp:wrapSquare wrapText="bothSides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43" r="24584" b="94779"/>
                    <a:stretch/>
                  </pic:blipFill>
                  <pic:spPr bwMode="auto">
                    <a:xfrm>
                      <a:off x="0" y="0"/>
                      <a:ext cx="3455595" cy="39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1035A">
        <w:t xml:space="preserve">The player is now successfully able to jump using the arrow keys and it can also strafe in </w:t>
      </w:r>
      <w:proofErr w:type="spellStart"/>
      <w:r w:rsidR="0011035A">
        <w:t>mid a</w:t>
      </w:r>
      <w:r w:rsidR="00720F9E">
        <w:t>ir</w:t>
      </w:r>
      <w:proofErr w:type="spellEnd"/>
      <w:r w:rsidR="0011035A">
        <w:t xml:space="preserve"> which allows it to change directions while jumping</w:t>
      </w:r>
      <w:r w:rsidR="006068EB">
        <w:t xml:space="preserve">. </w:t>
      </w:r>
      <w:r w:rsidR="0041073E">
        <w:t xml:space="preserve">However, one issue I noticed is that the camera is stationary and so once the player jumps </w:t>
      </w:r>
      <w:r w:rsidR="00B025A9">
        <w:t>up from the top platform it disappears from the scene</w:t>
      </w:r>
      <w:r w:rsidR="00B53D70">
        <w:t xml:space="preserve">. </w:t>
      </w:r>
      <w:proofErr w:type="gramStart"/>
      <w:r w:rsidR="00B53D70">
        <w:t>So</w:t>
      </w:r>
      <w:proofErr w:type="gramEnd"/>
      <w:r w:rsidR="00B53D70">
        <w:t xml:space="preserve"> I made sure that the camera uses the player as a guide for its </w:t>
      </w:r>
      <w:r w:rsidR="00A122E4">
        <w:t>center</w:t>
      </w:r>
      <w:r w:rsidR="00B53D70">
        <w:t xml:space="preserve"> point which will allow it to follow the player wherever he goes</w:t>
      </w:r>
      <w:r w:rsidR="00A122E4">
        <w:t xml:space="preserve">. </w:t>
      </w:r>
      <w:r w:rsidR="00A937F5">
        <w:t xml:space="preserve">To do this I had to install a new package from the Unity registry name </w:t>
      </w:r>
      <w:proofErr w:type="spellStart"/>
      <w:r w:rsidR="00A937F5">
        <w:t>Cinemachine</w:t>
      </w:r>
      <w:proofErr w:type="spellEnd"/>
      <w:r w:rsidR="00A937F5">
        <w:t>, which is shown on the little screenshot on the right</w:t>
      </w:r>
      <w:r w:rsidR="00F83841">
        <w:t xml:space="preserve">, and after creating a 2D camera </w:t>
      </w:r>
      <w:r w:rsidR="008E2B19">
        <w:t xml:space="preserve">it now </w:t>
      </w:r>
      <w:proofErr w:type="gramStart"/>
      <w:r w:rsidR="008E2B19">
        <w:t>follows the player at all times</w:t>
      </w:r>
      <w:proofErr w:type="gramEnd"/>
      <w:r w:rsidR="008E2B19">
        <w:t xml:space="preserve"> making sure the player is at the center of the screen.</w:t>
      </w:r>
    </w:p>
    <w:p w14:paraId="7489EF81" w14:textId="6AB61BC6" w:rsidR="00463938" w:rsidRDefault="00463938" w:rsidP="003F5541"/>
    <w:p w14:paraId="3285EEF1" w14:textId="2BACA4B8" w:rsidR="00463938" w:rsidRDefault="00463938" w:rsidP="00463938">
      <w:pPr>
        <w:pStyle w:val="Heading1"/>
      </w:pPr>
      <w:r>
        <w:t>Critical Evaluation</w:t>
      </w:r>
    </w:p>
    <w:p w14:paraId="1937F047" w14:textId="6640F6F8" w:rsidR="00463938" w:rsidRPr="00463938" w:rsidRDefault="00D81471" w:rsidP="00463938">
      <w:r>
        <w:t>What I have present thus far in my d</w:t>
      </w:r>
      <w:r w:rsidR="00C85116">
        <w:t xml:space="preserve">evelopment and design part of the game is a very basic </w:t>
      </w:r>
      <w:r w:rsidR="00584043">
        <w:t>look to give you an idea of the general gameplay.</w:t>
      </w:r>
      <w:r w:rsidR="00DF78FD">
        <w:t xml:space="preserve"> I have used very basic shapes to represent the player and platform with solid colors </w:t>
      </w:r>
      <w:r w:rsidR="00A177F0">
        <w:t xml:space="preserve">and the real game will be nothing of such and I hope to develop the game further by </w:t>
      </w:r>
      <w:r w:rsidR="002E47C9">
        <w:t>spending more time and effort on it. The big and necessary changes I hope to make are that the game starts with a home screen and instead of shapes I hope to add an actual person like figure and improve the graphics of the game in general</w:t>
      </w:r>
      <w:r w:rsidR="00B2350A">
        <w:t xml:space="preserve">. I would also like to add a score counter which tracks and displays the players progress, saving the highest score </w:t>
      </w:r>
      <w:proofErr w:type="gramStart"/>
      <w:r w:rsidR="00B2350A">
        <w:t>and also</w:t>
      </w:r>
      <w:proofErr w:type="gramEnd"/>
      <w:r w:rsidR="00B2350A">
        <w:t xml:space="preserve"> </w:t>
      </w:r>
      <w:r w:rsidR="00E46BDF">
        <w:t xml:space="preserve">would like to add a </w:t>
      </w:r>
      <w:r w:rsidR="00D6530F">
        <w:t>penalty</w:t>
      </w:r>
      <w:r w:rsidR="00E46BDF">
        <w:t xml:space="preserve"> element to the game where if the player falls off the </w:t>
      </w:r>
      <w:r w:rsidR="00E33836">
        <w:t>platforms</w:t>
      </w:r>
      <w:r w:rsidR="00E46BDF">
        <w:t xml:space="preserve"> they </w:t>
      </w:r>
      <w:r w:rsidR="00E33836">
        <w:t xml:space="preserve">are forced to </w:t>
      </w:r>
      <w:r w:rsidR="00E46BDF">
        <w:t>restart</w:t>
      </w:r>
      <w:r w:rsidR="00E33836">
        <w:t>.</w:t>
      </w:r>
    </w:p>
    <w:p w14:paraId="65159074" w14:textId="07539F51" w:rsidR="00463938" w:rsidRDefault="00463938" w:rsidP="003F5541"/>
    <w:p w14:paraId="2E138C7E" w14:textId="3F017BBD" w:rsidR="00463938" w:rsidRDefault="00463938" w:rsidP="003F5541"/>
    <w:p w14:paraId="36F4E3D1" w14:textId="77777777" w:rsidR="00463938" w:rsidRDefault="00463938" w:rsidP="003F5541">
      <w:pPr>
        <w:rPr>
          <w:noProof/>
        </w:rPr>
      </w:pPr>
    </w:p>
    <w:p w14:paraId="1FC368DD" w14:textId="15DB8AF2" w:rsidR="00A937F5" w:rsidRDefault="00A937F5" w:rsidP="003F5541">
      <w:pPr>
        <w:rPr>
          <w:noProof/>
        </w:rPr>
      </w:pPr>
    </w:p>
    <w:p w14:paraId="5B7BBBD5" w14:textId="0C801B6F" w:rsidR="0083602C" w:rsidRDefault="0083602C" w:rsidP="003F5541"/>
    <w:p w14:paraId="541B262B" w14:textId="77777777" w:rsidR="0083602C" w:rsidRDefault="0083602C" w:rsidP="003F5541"/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</w:rPr>
        <w:id w:val="-709412364"/>
        <w:docPartObj>
          <w:docPartGallery w:val="Bibliographies"/>
          <w:docPartUnique/>
        </w:docPartObj>
      </w:sdtPr>
      <w:sdtEndPr/>
      <w:sdtContent>
        <w:p w14:paraId="6997A3E9" w14:textId="2686184F" w:rsidR="003F5541" w:rsidRDefault="003F5541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EndPr/>
          <w:sdtContent>
            <w:p w14:paraId="36DF11F8" w14:textId="77777777" w:rsidR="00784E9F" w:rsidRDefault="003F5541" w:rsidP="00784E9F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784E9F">
                <w:rPr>
                  <w:noProof/>
                </w:rPr>
                <w:t xml:space="preserve">Engine, U., 2022. </w:t>
              </w:r>
              <w:r w:rsidR="00784E9F">
                <w:rPr>
                  <w:i/>
                  <w:iCs/>
                  <w:noProof/>
                </w:rPr>
                <w:t xml:space="preserve">Unreal Engine. </w:t>
              </w:r>
              <w:r w:rsidR="00784E9F">
                <w:rPr>
                  <w:noProof/>
                </w:rPr>
                <w:t xml:space="preserve">[Online] </w:t>
              </w:r>
              <w:r w:rsidR="00784E9F">
                <w:rPr>
                  <w:noProof/>
                </w:rPr>
                <w:br/>
                <w:t xml:space="preserve">Available at: </w:t>
              </w:r>
              <w:r w:rsidR="00784E9F">
                <w:rPr>
                  <w:noProof/>
                  <w:u w:val="single"/>
                </w:rPr>
                <w:t>https://www.unrealengine.com/en-US/blog/unreal-engine-4-27-released</w:t>
              </w:r>
              <w:r w:rsidR="00784E9F">
                <w:rPr>
                  <w:noProof/>
                </w:rPr>
                <w:br/>
                <w:t>[Accessed 03 2022].</w:t>
              </w:r>
            </w:p>
            <w:p w14:paraId="26C11C41" w14:textId="77777777" w:rsidR="00784E9F" w:rsidRDefault="00784E9F" w:rsidP="00784E9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Jordan, J., n.d. </w:t>
              </w:r>
              <w:r>
                <w:rPr>
                  <w:i/>
                  <w:iCs/>
                  <w:noProof/>
                </w:rPr>
                <w:t xml:space="preserve">Is Unity A Good Tool for Mobile Game App Development?.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https://narrasoft.com/is-unity-a-good-tool-for-mobile-game-app-development/</w:t>
              </w:r>
              <w:r>
                <w:rPr>
                  <w:noProof/>
                </w:rPr>
                <w:br/>
                <w:t>[Accessed 03 2022].</w:t>
              </w:r>
            </w:p>
            <w:p w14:paraId="5965B630" w14:textId="77777777" w:rsidR="00784E9F" w:rsidRDefault="00784E9F" w:rsidP="00784E9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People, U. o. t., n.d. </w:t>
              </w:r>
              <w:r>
                <w:rPr>
                  <w:i/>
                  <w:iCs/>
                  <w:noProof/>
                </w:rPr>
                <w:t xml:space="preserve">What Is Unity Game Development? How To Get Started.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https://www.uopeople.edu/blog/what-is-unity-game-development/</w:t>
              </w:r>
              <w:r>
                <w:rPr>
                  <w:noProof/>
                </w:rPr>
                <w:br/>
                <w:t>[Accessed 03 2022].</w:t>
              </w:r>
            </w:p>
            <w:p w14:paraId="79780F30" w14:textId="452A6627" w:rsidR="003F5541" w:rsidRDefault="003F5541" w:rsidP="00784E9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409087F" w14:textId="77777777" w:rsidR="003F5541" w:rsidRPr="003F5541" w:rsidRDefault="003F5541" w:rsidP="003F5541"/>
    <w:p w14:paraId="561DDC08" w14:textId="77777777" w:rsidR="001A61CF" w:rsidRPr="001A61CF" w:rsidRDefault="001A61CF" w:rsidP="001A61CF"/>
    <w:p w14:paraId="543B32B9" w14:textId="77777777" w:rsidR="001A61CF" w:rsidRPr="001A61CF" w:rsidRDefault="001A61CF" w:rsidP="001A61CF"/>
    <w:p w14:paraId="3B32D627" w14:textId="77777777" w:rsidR="001A61CF" w:rsidRPr="001A61CF" w:rsidRDefault="001A61CF" w:rsidP="001A61CF"/>
    <w:p w14:paraId="7DE28269" w14:textId="75B1F43F" w:rsidR="001A61CF" w:rsidRDefault="001A61CF"/>
    <w:p w14:paraId="46F409B3" w14:textId="75B1F43F" w:rsidR="001A61CF" w:rsidRDefault="001A61CF"/>
    <w:p w14:paraId="2C4237AB" w14:textId="77777777" w:rsidR="001A61CF" w:rsidRDefault="001A61CF"/>
    <w:sectPr w:rsidR="001A61CF">
      <w:footerReference w:type="default" r:id="rId23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F3BD8C" w14:textId="77777777" w:rsidR="008859D6" w:rsidRDefault="008859D6" w:rsidP="00C6554A">
      <w:pPr>
        <w:spacing w:before="0" w:after="0" w:line="240" w:lineRule="auto"/>
      </w:pPr>
      <w:r>
        <w:separator/>
      </w:r>
    </w:p>
  </w:endnote>
  <w:endnote w:type="continuationSeparator" w:id="0">
    <w:p w14:paraId="018982E5" w14:textId="77777777" w:rsidR="008859D6" w:rsidRDefault="008859D6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071BA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7385D" w14:textId="77777777" w:rsidR="008859D6" w:rsidRDefault="008859D6" w:rsidP="00C6554A">
      <w:pPr>
        <w:spacing w:before="0" w:after="0" w:line="240" w:lineRule="auto"/>
      </w:pPr>
      <w:r>
        <w:separator/>
      </w:r>
    </w:p>
  </w:footnote>
  <w:footnote w:type="continuationSeparator" w:id="0">
    <w:p w14:paraId="52131FC2" w14:textId="77777777" w:rsidR="008859D6" w:rsidRDefault="008859D6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DDD55A1"/>
    <w:multiLevelType w:val="hybridMultilevel"/>
    <w:tmpl w:val="DB083D46"/>
    <w:lvl w:ilvl="0" w:tplc="DE9E0346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82324548">
    <w:abstractNumId w:val="9"/>
  </w:num>
  <w:num w:numId="2" w16cid:durableId="185140685">
    <w:abstractNumId w:val="8"/>
  </w:num>
  <w:num w:numId="3" w16cid:durableId="738140467">
    <w:abstractNumId w:val="8"/>
  </w:num>
  <w:num w:numId="4" w16cid:durableId="274990308">
    <w:abstractNumId w:val="9"/>
  </w:num>
  <w:num w:numId="5" w16cid:durableId="715007498">
    <w:abstractNumId w:val="13"/>
  </w:num>
  <w:num w:numId="6" w16cid:durableId="35131837">
    <w:abstractNumId w:val="10"/>
  </w:num>
  <w:num w:numId="7" w16cid:durableId="210196724">
    <w:abstractNumId w:val="11"/>
  </w:num>
  <w:num w:numId="8" w16cid:durableId="564803682">
    <w:abstractNumId w:val="7"/>
  </w:num>
  <w:num w:numId="9" w16cid:durableId="1741755983">
    <w:abstractNumId w:val="6"/>
  </w:num>
  <w:num w:numId="10" w16cid:durableId="677535660">
    <w:abstractNumId w:val="5"/>
  </w:num>
  <w:num w:numId="11" w16cid:durableId="1058281368">
    <w:abstractNumId w:val="4"/>
  </w:num>
  <w:num w:numId="12" w16cid:durableId="1016885278">
    <w:abstractNumId w:val="3"/>
  </w:num>
  <w:num w:numId="13" w16cid:durableId="139427068">
    <w:abstractNumId w:val="2"/>
  </w:num>
  <w:num w:numId="14" w16cid:durableId="629672043">
    <w:abstractNumId w:val="1"/>
  </w:num>
  <w:num w:numId="15" w16cid:durableId="2030140701">
    <w:abstractNumId w:val="0"/>
  </w:num>
  <w:num w:numId="16" w16cid:durableId="136328250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224"/>
    <w:rsid w:val="000033AC"/>
    <w:rsid w:val="00007B9F"/>
    <w:rsid w:val="000123A1"/>
    <w:rsid w:val="000309B6"/>
    <w:rsid w:val="00042165"/>
    <w:rsid w:val="0005459D"/>
    <w:rsid w:val="00062ACD"/>
    <w:rsid w:val="00065CB1"/>
    <w:rsid w:val="000750C8"/>
    <w:rsid w:val="00077D89"/>
    <w:rsid w:val="000920B1"/>
    <w:rsid w:val="000A3E90"/>
    <w:rsid w:val="000A6573"/>
    <w:rsid w:val="000A6618"/>
    <w:rsid w:val="000B28BE"/>
    <w:rsid w:val="000C5C64"/>
    <w:rsid w:val="0011035A"/>
    <w:rsid w:val="00117406"/>
    <w:rsid w:val="00131988"/>
    <w:rsid w:val="001333FE"/>
    <w:rsid w:val="00133D03"/>
    <w:rsid w:val="001438E9"/>
    <w:rsid w:val="0015220F"/>
    <w:rsid w:val="00155DB7"/>
    <w:rsid w:val="00157E4A"/>
    <w:rsid w:val="00165ACB"/>
    <w:rsid w:val="00171C52"/>
    <w:rsid w:val="001730AE"/>
    <w:rsid w:val="00181822"/>
    <w:rsid w:val="00183BF3"/>
    <w:rsid w:val="001847E8"/>
    <w:rsid w:val="00193973"/>
    <w:rsid w:val="00194640"/>
    <w:rsid w:val="00194778"/>
    <w:rsid w:val="001A2D65"/>
    <w:rsid w:val="001A3739"/>
    <w:rsid w:val="001A61CF"/>
    <w:rsid w:val="001B4BF8"/>
    <w:rsid w:val="001B78B5"/>
    <w:rsid w:val="001B7A16"/>
    <w:rsid w:val="001C34BB"/>
    <w:rsid w:val="001C414D"/>
    <w:rsid w:val="001C6295"/>
    <w:rsid w:val="001E0C73"/>
    <w:rsid w:val="001E505B"/>
    <w:rsid w:val="001E7FD2"/>
    <w:rsid w:val="001F23B7"/>
    <w:rsid w:val="001F4566"/>
    <w:rsid w:val="001F7766"/>
    <w:rsid w:val="001F79C3"/>
    <w:rsid w:val="002028CA"/>
    <w:rsid w:val="00206433"/>
    <w:rsid w:val="002146C1"/>
    <w:rsid w:val="00232AEB"/>
    <w:rsid w:val="00233F48"/>
    <w:rsid w:val="002401AA"/>
    <w:rsid w:val="00241337"/>
    <w:rsid w:val="00247285"/>
    <w:rsid w:val="002554CD"/>
    <w:rsid w:val="0028531C"/>
    <w:rsid w:val="00285BDF"/>
    <w:rsid w:val="002917E7"/>
    <w:rsid w:val="00293B83"/>
    <w:rsid w:val="002953F8"/>
    <w:rsid w:val="002A2C1C"/>
    <w:rsid w:val="002A462E"/>
    <w:rsid w:val="002B4294"/>
    <w:rsid w:val="002B620D"/>
    <w:rsid w:val="002C44CB"/>
    <w:rsid w:val="002C6E8D"/>
    <w:rsid w:val="002D55FB"/>
    <w:rsid w:val="002E19D3"/>
    <w:rsid w:val="002E47C9"/>
    <w:rsid w:val="002F16EF"/>
    <w:rsid w:val="002F2ADB"/>
    <w:rsid w:val="003005ED"/>
    <w:rsid w:val="003038D3"/>
    <w:rsid w:val="00316FF1"/>
    <w:rsid w:val="00333D0D"/>
    <w:rsid w:val="00347653"/>
    <w:rsid w:val="00347B31"/>
    <w:rsid w:val="0035335C"/>
    <w:rsid w:val="00363241"/>
    <w:rsid w:val="00366D69"/>
    <w:rsid w:val="003719DE"/>
    <w:rsid w:val="003739B7"/>
    <w:rsid w:val="003857B1"/>
    <w:rsid w:val="003C0A28"/>
    <w:rsid w:val="003E197F"/>
    <w:rsid w:val="003E2A4E"/>
    <w:rsid w:val="003E2ED3"/>
    <w:rsid w:val="003E619A"/>
    <w:rsid w:val="003F5541"/>
    <w:rsid w:val="003F76D1"/>
    <w:rsid w:val="0041073E"/>
    <w:rsid w:val="00420727"/>
    <w:rsid w:val="00420F0B"/>
    <w:rsid w:val="00421F71"/>
    <w:rsid w:val="00422CF7"/>
    <w:rsid w:val="00424DA3"/>
    <w:rsid w:val="004377F7"/>
    <w:rsid w:val="00442394"/>
    <w:rsid w:val="00444385"/>
    <w:rsid w:val="004454BC"/>
    <w:rsid w:val="004478F4"/>
    <w:rsid w:val="00451ECB"/>
    <w:rsid w:val="00461DD3"/>
    <w:rsid w:val="00461E2E"/>
    <w:rsid w:val="00463938"/>
    <w:rsid w:val="00482BE7"/>
    <w:rsid w:val="00482CC4"/>
    <w:rsid w:val="00484BFE"/>
    <w:rsid w:val="00484D62"/>
    <w:rsid w:val="004A5865"/>
    <w:rsid w:val="004C049F"/>
    <w:rsid w:val="004C304B"/>
    <w:rsid w:val="004D0023"/>
    <w:rsid w:val="004D1A6C"/>
    <w:rsid w:val="004D2D2E"/>
    <w:rsid w:val="004D3B5D"/>
    <w:rsid w:val="004D5DB7"/>
    <w:rsid w:val="004F1110"/>
    <w:rsid w:val="004F37BD"/>
    <w:rsid w:val="004F7637"/>
    <w:rsid w:val="005000E2"/>
    <w:rsid w:val="00502829"/>
    <w:rsid w:val="00513A5A"/>
    <w:rsid w:val="00514930"/>
    <w:rsid w:val="00516D23"/>
    <w:rsid w:val="00523AD5"/>
    <w:rsid w:val="00537FA8"/>
    <w:rsid w:val="00551B9B"/>
    <w:rsid w:val="00551D24"/>
    <w:rsid w:val="00552FB9"/>
    <w:rsid w:val="00554C23"/>
    <w:rsid w:val="00556C3C"/>
    <w:rsid w:val="00557831"/>
    <w:rsid w:val="00563FE4"/>
    <w:rsid w:val="00570D0B"/>
    <w:rsid w:val="00584043"/>
    <w:rsid w:val="00585B0C"/>
    <w:rsid w:val="0059045D"/>
    <w:rsid w:val="005927FF"/>
    <w:rsid w:val="0059281D"/>
    <w:rsid w:val="00592910"/>
    <w:rsid w:val="00595678"/>
    <w:rsid w:val="005A13CD"/>
    <w:rsid w:val="005A5A3F"/>
    <w:rsid w:val="005B341B"/>
    <w:rsid w:val="005B4747"/>
    <w:rsid w:val="005C4B24"/>
    <w:rsid w:val="005C640F"/>
    <w:rsid w:val="005C6CEB"/>
    <w:rsid w:val="005D2C0C"/>
    <w:rsid w:val="005D3353"/>
    <w:rsid w:val="00605CD8"/>
    <w:rsid w:val="006068EB"/>
    <w:rsid w:val="00610DFD"/>
    <w:rsid w:val="00626DD8"/>
    <w:rsid w:val="00635417"/>
    <w:rsid w:val="00640708"/>
    <w:rsid w:val="0066496E"/>
    <w:rsid w:val="00676E5C"/>
    <w:rsid w:val="0068286B"/>
    <w:rsid w:val="00684F55"/>
    <w:rsid w:val="006A3CE7"/>
    <w:rsid w:val="006A7421"/>
    <w:rsid w:val="006A7843"/>
    <w:rsid w:val="006B3E3A"/>
    <w:rsid w:val="006B5DF3"/>
    <w:rsid w:val="006D1798"/>
    <w:rsid w:val="006D4207"/>
    <w:rsid w:val="006E0505"/>
    <w:rsid w:val="006F4F23"/>
    <w:rsid w:val="0070259E"/>
    <w:rsid w:val="0071260B"/>
    <w:rsid w:val="0071677B"/>
    <w:rsid w:val="00720F9E"/>
    <w:rsid w:val="00727904"/>
    <w:rsid w:val="00754CB7"/>
    <w:rsid w:val="00763851"/>
    <w:rsid w:val="00775CEB"/>
    <w:rsid w:val="00784E9F"/>
    <w:rsid w:val="007A512E"/>
    <w:rsid w:val="007A7571"/>
    <w:rsid w:val="007A7839"/>
    <w:rsid w:val="007B5CF2"/>
    <w:rsid w:val="007C27E8"/>
    <w:rsid w:val="007C3D1C"/>
    <w:rsid w:val="007F1F72"/>
    <w:rsid w:val="007F4254"/>
    <w:rsid w:val="007F5334"/>
    <w:rsid w:val="007F705A"/>
    <w:rsid w:val="007F791D"/>
    <w:rsid w:val="00801FA8"/>
    <w:rsid w:val="008048E3"/>
    <w:rsid w:val="008062AE"/>
    <w:rsid w:val="0081171A"/>
    <w:rsid w:val="00814C3A"/>
    <w:rsid w:val="00815EF0"/>
    <w:rsid w:val="008239A9"/>
    <w:rsid w:val="00835BB2"/>
    <w:rsid w:val="0083602C"/>
    <w:rsid w:val="00866B90"/>
    <w:rsid w:val="00872A4A"/>
    <w:rsid w:val="00877DAF"/>
    <w:rsid w:val="008859D6"/>
    <w:rsid w:val="00897A79"/>
    <w:rsid w:val="008A18CB"/>
    <w:rsid w:val="008B4461"/>
    <w:rsid w:val="008C1807"/>
    <w:rsid w:val="008C333E"/>
    <w:rsid w:val="008C5BEB"/>
    <w:rsid w:val="008C5E35"/>
    <w:rsid w:val="008D1B33"/>
    <w:rsid w:val="008D3B3F"/>
    <w:rsid w:val="008D51BE"/>
    <w:rsid w:val="008E2335"/>
    <w:rsid w:val="008E2B19"/>
    <w:rsid w:val="008E39CB"/>
    <w:rsid w:val="008F0C61"/>
    <w:rsid w:val="008F6111"/>
    <w:rsid w:val="008F7E82"/>
    <w:rsid w:val="009001AA"/>
    <w:rsid w:val="00900734"/>
    <w:rsid w:val="00902431"/>
    <w:rsid w:val="00902BEA"/>
    <w:rsid w:val="00917329"/>
    <w:rsid w:val="00920224"/>
    <w:rsid w:val="00920D30"/>
    <w:rsid w:val="00922F0F"/>
    <w:rsid w:val="00925C22"/>
    <w:rsid w:val="00934F20"/>
    <w:rsid w:val="00935D69"/>
    <w:rsid w:val="00937610"/>
    <w:rsid w:val="0094493B"/>
    <w:rsid w:val="0094769D"/>
    <w:rsid w:val="009506F6"/>
    <w:rsid w:val="00954737"/>
    <w:rsid w:val="00956E56"/>
    <w:rsid w:val="0096451E"/>
    <w:rsid w:val="00966598"/>
    <w:rsid w:val="0097495D"/>
    <w:rsid w:val="009749AB"/>
    <w:rsid w:val="00993F50"/>
    <w:rsid w:val="009B69EC"/>
    <w:rsid w:val="009D07AF"/>
    <w:rsid w:val="009E2BF4"/>
    <w:rsid w:val="00A01654"/>
    <w:rsid w:val="00A0270F"/>
    <w:rsid w:val="00A1003B"/>
    <w:rsid w:val="00A122E4"/>
    <w:rsid w:val="00A177F0"/>
    <w:rsid w:val="00A241D1"/>
    <w:rsid w:val="00A27FAE"/>
    <w:rsid w:val="00A318AA"/>
    <w:rsid w:val="00A33A27"/>
    <w:rsid w:val="00A346B4"/>
    <w:rsid w:val="00A4293F"/>
    <w:rsid w:val="00A43222"/>
    <w:rsid w:val="00A46D2E"/>
    <w:rsid w:val="00A46D77"/>
    <w:rsid w:val="00A47D40"/>
    <w:rsid w:val="00A540EE"/>
    <w:rsid w:val="00A56898"/>
    <w:rsid w:val="00A64ADC"/>
    <w:rsid w:val="00A65ECD"/>
    <w:rsid w:val="00A76CF0"/>
    <w:rsid w:val="00A80139"/>
    <w:rsid w:val="00A90252"/>
    <w:rsid w:val="00A937F5"/>
    <w:rsid w:val="00A93E83"/>
    <w:rsid w:val="00A966A0"/>
    <w:rsid w:val="00AA084B"/>
    <w:rsid w:val="00AA19B2"/>
    <w:rsid w:val="00AA2A82"/>
    <w:rsid w:val="00AA4127"/>
    <w:rsid w:val="00AB664F"/>
    <w:rsid w:val="00AC4834"/>
    <w:rsid w:val="00AD234F"/>
    <w:rsid w:val="00AD30BB"/>
    <w:rsid w:val="00AF0076"/>
    <w:rsid w:val="00B025A9"/>
    <w:rsid w:val="00B04197"/>
    <w:rsid w:val="00B105CD"/>
    <w:rsid w:val="00B11F2F"/>
    <w:rsid w:val="00B2350A"/>
    <w:rsid w:val="00B25DB5"/>
    <w:rsid w:val="00B26E99"/>
    <w:rsid w:val="00B3473A"/>
    <w:rsid w:val="00B4341F"/>
    <w:rsid w:val="00B530DF"/>
    <w:rsid w:val="00B53D70"/>
    <w:rsid w:val="00B60A1C"/>
    <w:rsid w:val="00B86015"/>
    <w:rsid w:val="00B87693"/>
    <w:rsid w:val="00B90F31"/>
    <w:rsid w:val="00B9121B"/>
    <w:rsid w:val="00B92DFB"/>
    <w:rsid w:val="00B933AC"/>
    <w:rsid w:val="00BA0B6E"/>
    <w:rsid w:val="00BA5C42"/>
    <w:rsid w:val="00BA7E64"/>
    <w:rsid w:val="00BB2877"/>
    <w:rsid w:val="00BB382C"/>
    <w:rsid w:val="00BC5650"/>
    <w:rsid w:val="00BD0EFA"/>
    <w:rsid w:val="00BD438D"/>
    <w:rsid w:val="00BE5AA8"/>
    <w:rsid w:val="00BF316D"/>
    <w:rsid w:val="00C029AA"/>
    <w:rsid w:val="00C244BF"/>
    <w:rsid w:val="00C26300"/>
    <w:rsid w:val="00C50F27"/>
    <w:rsid w:val="00C63422"/>
    <w:rsid w:val="00C64441"/>
    <w:rsid w:val="00C6554A"/>
    <w:rsid w:val="00C71055"/>
    <w:rsid w:val="00C72E8A"/>
    <w:rsid w:val="00C85116"/>
    <w:rsid w:val="00C928C5"/>
    <w:rsid w:val="00CA4207"/>
    <w:rsid w:val="00CB7EE0"/>
    <w:rsid w:val="00CC363B"/>
    <w:rsid w:val="00CC3C4E"/>
    <w:rsid w:val="00CD6976"/>
    <w:rsid w:val="00CE437A"/>
    <w:rsid w:val="00CE4DD6"/>
    <w:rsid w:val="00CE4F99"/>
    <w:rsid w:val="00CF124F"/>
    <w:rsid w:val="00CF60B2"/>
    <w:rsid w:val="00D036E9"/>
    <w:rsid w:val="00D166F5"/>
    <w:rsid w:val="00D16F74"/>
    <w:rsid w:val="00D2098A"/>
    <w:rsid w:val="00D25981"/>
    <w:rsid w:val="00D3070A"/>
    <w:rsid w:val="00D4006D"/>
    <w:rsid w:val="00D422BF"/>
    <w:rsid w:val="00D539E9"/>
    <w:rsid w:val="00D647EA"/>
    <w:rsid w:val="00D6530F"/>
    <w:rsid w:val="00D7659E"/>
    <w:rsid w:val="00D81471"/>
    <w:rsid w:val="00D93D69"/>
    <w:rsid w:val="00D95C6F"/>
    <w:rsid w:val="00DA3372"/>
    <w:rsid w:val="00DA3A41"/>
    <w:rsid w:val="00DA4514"/>
    <w:rsid w:val="00DA6C55"/>
    <w:rsid w:val="00DB5BD3"/>
    <w:rsid w:val="00DB78D5"/>
    <w:rsid w:val="00DC7029"/>
    <w:rsid w:val="00DC7C92"/>
    <w:rsid w:val="00DD438F"/>
    <w:rsid w:val="00DD49FE"/>
    <w:rsid w:val="00DE17A3"/>
    <w:rsid w:val="00DE322B"/>
    <w:rsid w:val="00DF000E"/>
    <w:rsid w:val="00DF5A8D"/>
    <w:rsid w:val="00DF78FD"/>
    <w:rsid w:val="00E01338"/>
    <w:rsid w:val="00E03FF5"/>
    <w:rsid w:val="00E07E9B"/>
    <w:rsid w:val="00E15364"/>
    <w:rsid w:val="00E163F3"/>
    <w:rsid w:val="00E24A9B"/>
    <w:rsid w:val="00E25B30"/>
    <w:rsid w:val="00E33836"/>
    <w:rsid w:val="00E33D85"/>
    <w:rsid w:val="00E46BDF"/>
    <w:rsid w:val="00E50ACE"/>
    <w:rsid w:val="00E56B23"/>
    <w:rsid w:val="00E7398F"/>
    <w:rsid w:val="00E85D12"/>
    <w:rsid w:val="00E868EC"/>
    <w:rsid w:val="00E92B42"/>
    <w:rsid w:val="00E932C5"/>
    <w:rsid w:val="00EA131E"/>
    <w:rsid w:val="00EB08EA"/>
    <w:rsid w:val="00EB7831"/>
    <w:rsid w:val="00EC160C"/>
    <w:rsid w:val="00ED1F05"/>
    <w:rsid w:val="00ED7C44"/>
    <w:rsid w:val="00EE025E"/>
    <w:rsid w:val="00EF16F4"/>
    <w:rsid w:val="00EF4E11"/>
    <w:rsid w:val="00EF7F2F"/>
    <w:rsid w:val="00F05432"/>
    <w:rsid w:val="00F30E86"/>
    <w:rsid w:val="00F408A4"/>
    <w:rsid w:val="00F417F0"/>
    <w:rsid w:val="00F46A5F"/>
    <w:rsid w:val="00F57963"/>
    <w:rsid w:val="00F72308"/>
    <w:rsid w:val="00F76394"/>
    <w:rsid w:val="00F83841"/>
    <w:rsid w:val="00F878CD"/>
    <w:rsid w:val="00F91D92"/>
    <w:rsid w:val="00F92B05"/>
    <w:rsid w:val="00FA3576"/>
    <w:rsid w:val="00FA38D1"/>
    <w:rsid w:val="00FC6710"/>
    <w:rsid w:val="00FD029B"/>
    <w:rsid w:val="00FD431F"/>
    <w:rsid w:val="00FD4E20"/>
    <w:rsid w:val="00FD74AC"/>
    <w:rsid w:val="00FE4087"/>
    <w:rsid w:val="00FF6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62A05E"/>
  <w15:chartTrackingRefBased/>
  <w15:docId w15:val="{40995199-B4AA-4426-A4A0-02638B7D3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516D23"/>
    <w:pPr>
      <w:ind w:left="720"/>
      <w:contextualSpacing/>
    </w:pPr>
  </w:style>
  <w:style w:type="table" w:styleId="TableGrid">
    <w:name w:val="Table Grid"/>
    <w:basedOn w:val="TableNormal"/>
    <w:uiPriority w:val="39"/>
    <w:rsid w:val="00CE4DD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A5C42"/>
    <w:rPr>
      <w:b/>
      <w:bCs/>
    </w:rPr>
  </w:style>
  <w:style w:type="paragraph" w:styleId="Bibliography">
    <w:name w:val="Bibliography"/>
    <w:basedOn w:val="Normal"/>
    <w:next w:val="Normal"/>
    <w:uiPriority w:val="37"/>
    <w:unhideWhenUsed/>
    <w:rsid w:val="003F5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1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customXml" Target="ink/ink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bashia\AppData\Local\Microsoft\Office\16.0\DTS\en-US%7bF1200DB7-6B27-41C0-B0C5-F1B435950FE2%7d\%7bF984D1A0-DE6F-4E35-A90A-E05C4D02BEB2%7dtf02835058_win32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19T23:06:37.41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1,'34'0,"-1"-1,1 2,-1 1,59 11,-53-3,0-2,0-1,74 2,535-10,-633 0,1 0,0-2,15-4,34-4,-45 10</inkml:trace>
</inkml:ink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Eng22</b:Tag>
    <b:SourceType>InternetSite</b:SourceType>
    <b:Guid>{6B68D938-995E-4DAD-93C8-10B09FBC647B}</b:Guid>
    <b:Title>Unreal Engine</b:Title>
    <b:Year>2022</b:Year>
    <b:Author>
      <b:Author>
        <b:NameList>
          <b:Person>
            <b:Last>Engine</b:Last>
            <b:First>Unreal</b:First>
          </b:Person>
        </b:NameList>
      </b:Author>
    </b:Author>
    <b:YearAccessed>2022</b:YearAccessed>
    <b:MonthAccessed>03</b:MonthAccessed>
    <b:URL>https://www.unrealengine.com/en-US/blog/unreal-engine-4-27-released</b:URL>
    <b:RefOrder>1</b:RefOrder>
  </b:Source>
  <b:Source>
    <b:Tag>Uni22</b:Tag>
    <b:SourceType>InternetSite</b:SourceType>
    <b:Guid>{17A0ABE0-5789-4536-8006-2B0574524F5E}</b:Guid>
    <b:Author>
      <b:Author>
        <b:NameList>
          <b:Person>
            <b:Last>People</b:Last>
            <b:First>University</b:First>
            <b:Middle>of the</b:Middle>
          </b:Person>
        </b:NameList>
      </b:Author>
    </b:Author>
    <b:Title>What Is Unity Game Development? How To Get Started</b:Title>
    <b:YearAccessed>2022</b:YearAccessed>
    <b:MonthAccessed>03</b:MonthAccessed>
    <b:URL>https://www.uopeople.edu/blog/what-is-unity-game-development/</b:URL>
    <b:RefOrder>2</b:RefOrder>
  </b:Source>
  <b:Source>
    <b:Tag>Jus22</b:Tag>
    <b:SourceType>InternetSite</b:SourceType>
    <b:Guid>{5F89F641-223F-4BE1-AC6B-2EB16D94BF1F}</b:Guid>
    <b:Author>
      <b:Author>
        <b:NameList>
          <b:Person>
            <b:Last>Jordan</b:Last>
            <b:First>Justine</b:First>
          </b:Person>
        </b:NameList>
      </b:Author>
    </b:Author>
    <b:Title>Is Unity A Good Tool for Mobile Game App Development?</b:Title>
    <b:YearAccessed>2022</b:YearAccessed>
    <b:MonthAccessed>03</b:MonthAccessed>
    <b:URL>https://narrasoft.com/is-unity-a-good-tool-for-mobile-game-app-development/</b:URL>
    <b:RefOrder>3</b:RefOrder>
  </b:Source>
</b:Sourc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8BADCA77D82F547BD3840365B10CFDC" ma:contentTypeVersion="4" ma:contentTypeDescription="Create a new document." ma:contentTypeScope="" ma:versionID="6c7b7359868ad38f3f1414d43a3c4208">
  <xsd:schema xmlns:xsd="http://www.w3.org/2001/XMLSchema" xmlns:xs="http://www.w3.org/2001/XMLSchema" xmlns:p="http://schemas.microsoft.com/office/2006/metadata/properties" xmlns:ns3="91d705bf-cff8-4ea1-8bbf-e5a286d8eada" targetNamespace="http://schemas.microsoft.com/office/2006/metadata/properties" ma:root="true" ma:fieldsID="b26e77d071d53b04f463c10dc7a38657" ns3:_="">
    <xsd:import namespace="91d705bf-cff8-4ea1-8bbf-e5a286d8ead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d705bf-cff8-4ea1-8bbf-e5a286d8ead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1574F7F-3C78-4541-BADB-FE78F7565F0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AB40B8F-0415-41CA-AD47-87108F839114}">
  <ds:schemaRefs>
    <ds:schemaRef ds:uri="http://schemas.microsoft.com/office/infopath/2007/PartnerControls"/>
    <ds:schemaRef ds:uri="http://purl.org/dc/elements/1.1/"/>
    <ds:schemaRef ds:uri="http://purl.org/dc/dcmitype/"/>
    <ds:schemaRef ds:uri="http://purl.org/dc/terms/"/>
    <ds:schemaRef ds:uri="http://schemas.openxmlformats.org/package/2006/metadata/core-properties"/>
    <ds:schemaRef ds:uri="91d705bf-cff8-4ea1-8bbf-e5a286d8eada"/>
    <ds:schemaRef ds:uri="http://www.w3.org/XML/1998/namespace"/>
    <ds:schemaRef ds:uri="http://schemas.microsoft.com/office/2006/metadata/properties"/>
    <ds:schemaRef ds:uri="http://schemas.microsoft.com/office/2006/documentManagement/types"/>
  </ds:schemaRefs>
</ds:datastoreItem>
</file>

<file path=customXml/itemProps3.xml><?xml version="1.0" encoding="utf-8"?>
<ds:datastoreItem xmlns:ds="http://schemas.openxmlformats.org/officeDocument/2006/customXml" ds:itemID="{E65A79C9-3818-42C5-B9A3-159C5ABA60D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D60E273-2F12-48A3-83C7-99C3897818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d705bf-cff8-4ea1-8bbf-e5a286d8ea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{F984D1A0-DE6F-4E35-A90A-E05C4D02BEB2}tf02835058_win32</Template>
  <TotalTime>6</TotalTime>
  <Pages>10</Pages>
  <Words>2440</Words>
  <Characters>13913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Mubashir, Aiman</dc:creator>
  <cp:keywords/>
  <dc:description/>
  <cp:lastModifiedBy>Mubashir, Aiman</cp:lastModifiedBy>
  <cp:revision>2</cp:revision>
  <dcterms:created xsi:type="dcterms:W3CDTF">2022-07-20T01:54:00Z</dcterms:created>
  <dcterms:modified xsi:type="dcterms:W3CDTF">2022-07-20T01:54:00Z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0x01010088BADCA77D82F547BD3840365B10CFDC</vt:lpwstr>
  </property>
</Properties>
</file>